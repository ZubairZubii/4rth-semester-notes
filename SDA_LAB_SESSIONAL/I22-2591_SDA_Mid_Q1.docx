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BB704C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E4ED5A3" wp14:editId="21669C7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60D8DFDE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ACFCC2F" w14:textId="77777777" w:rsidR="00DF198B" w:rsidRDefault="00DF198B"/>
        </w:tc>
      </w:tr>
      <w:tr w:rsidR="00DF198B" w14:paraId="18093203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B113BB6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F2C9CD1" w14:textId="33966B22" w:rsidR="00DF198B" w:rsidRPr="00DF198B" w:rsidRDefault="00C14DC4" w:rsidP="00874FE7">
            <w:pPr>
              <w:pStyle w:val="Heading1"/>
            </w:pPr>
            <w:r>
              <w:t>Software Design &amp; Architecture Lab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D88E6C0" w14:textId="77777777" w:rsidR="00DF198B" w:rsidRDefault="00DF198B"/>
        </w:tc>
      </w:tr>
      <w:tr w:rsidR="00DF198B" w14:paraId="1E9BEAC0" w14:textId="77777777" w:rsidTr="00185F4A">
        <w:trPr>
          <w:trHeight w:val="1837"/>
        </w:trPr>
        <w:tc>
          <w:tcPr>
            <w:tcW w:w="1170" w:type="dxa"/>
          </w:tcPr>
          <w:p w14:paraId="33D063E6" w14:textId="77777777" w:rsidR="00DF198B" w:rsidRDefault="00DF198B"/>
        </w:tc>
        <w:tc>
          <w:tcPr>
            <w:tcW w:w="8460" w:type="dxa"/>
            <w:gridSpan w:val="7"/>
          </w:tcPr>
          <w:p w14:paraId="5C953AFB" w14:textId="77777777" w:rsidR="00DF198B" w:rsidRDefault="00DF198B"/>
        </w:tc>
        <w:tc>
          <w:tcPr>
            <w:tcW w:w="1160" w:type="dxa"/>
          </w:tcPr>
          <w:p w14:paraId="64049383" w14:textId="77777777" w:rsidR="00DF198B" w:rsidRDefault="00DF198B"/>
        </w:tc>
      </w:tr>
      <w:tr w:rsidR="00DF198B" w14:paraId="0A2FCE77" w14:textId="77777777" w:rsidTr="00185F4A">
        <w:trPr>
          <w:trHeight w:val="929"/>
        </w:trPr>
        <w:tc>
          <w:tcPr>
            <w:tcW w:w="2397" w:type="dxa"/>
            <w:gridSpan w:val="4"/>
          </w:tcPr>
          <w:p w14:paraId="5E897947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AFE751A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6EDF5E41" w14:textId="77777777" w:rsidR="00DF198B" w:rsidRDefault="00DF198B"/>
        </w:tc>
      </w:tr>
      <w:tr w:rsidR="00DF198B" w14:paraId="563F3FA4" w14:textId="77777777" w:rsidTr="00185F4A">
        <w:trPr>
          <w:trHeight w:val="1460"/>
        </w:trPr>
        <w:tc>
          <w:tcPr>
            <w:tcW w:w="2397" w:type="dxa"/>
            <w:gridSpan w:val="4"/>
          </w:tcPr>
          <w:p w14:paraId="67105F9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A3095DF" w14:textId="6F52EEA3" w:rsidR="00DF198B" w:rsidRPr="00DF198B" w:rsidRDefault="00C14DC4" w:rsidP="00874FE7">
            <w:pPr>
              <w:pStyle w:val="Heading2"/>
            </w:pPr>
            <w:r>
              <w:t>Zubair Ali</w:t>
            </w:r>
          </w:p>
        </w:tc>
        <w:tc>
          <w:tcPr>
            <w:tcW w:w="2398" w:type="dxa"/>
            <w:gridSpan w:val="4"/>
          </w:tcPr>
          <w:p w14:paraId="34F280AD" w14:textId="77777777" w:rsidR="00DF198B" w:rsidRDefault="00DF198B"/>
        </w:tc>
      </w:tr>
      <w:tr w:rsidR="00DF198B" w14:paraId="00A3C9D1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53796BC4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74281B56" w14:textId="63D94B2D" w:rsidR="00DF198B" w:rsidRPr="00DF198B" w:rsidRDefault="00C14DC4" w:rsidP="00874FE7">
            <w:pPr>
              <w:pStyle w:val="Heading3"/>
            </w:pPr>
            <w:r>
              <w:t>03-26-2024</w:t>
            </w:r>
          </w:p>
          <w:p w14:paraId="41ADA9FA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2A4096A108E442548C755C37D064C024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3E5EBFDA" w14:textId="52B50BD0" w:rsidR="00DF198B" w:rsidRPr="00DF198B" w:rsidRDefault="00C14DC4" w:rsidP="00874FE7">
            <w:pPr>
              <w:pStyle w:val="Heading3"/>
            </w:pPr>
            <w:r>
              <w:t>Lab Sessional</w:t>
            </w:r>
          </w:p>
          <w:p w14:paraId="53F2D47A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F2BE49CBF92146CBBE6E09CB00303E05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25CE34B3" w14:textId="55CBF849" w:rsidR="00DF198B" w:rsidRDefault="00C14DC4" w:rsidP="00874FE7">
            <w:pPr>
              <w:pStyle w:val="Heading3"/>
            </w:pPr>
            <w:r>
              <w:t>Sir Daniel</w:t>
            </w:r>
          </w:p>
          <w:p w14:paraId="72C86B79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0DD006DB" w14:textId="77777777" w:rsidR="00DF198B" w:rsidRDefault="00DF198B" w:rsidP="00DF198B">
            <w:pPr>
              <w:jc w:val="center"/>
            </w:pPr>
          </w:p>
        </w:tc>
      </w:tr>
      <w:tr w:rsidR="00DF198B" w14:paraId="215B1455" w14:textId="77777777" w:rsidTr="00185F4A">
        <w:tc>
          <w:tcPr>
            <w:tcW w:w="2340" w:type="dxa"/>
            <w:gridSpan w:val="3"/>
          </w:tcPr>
          <w:p w14:paraId="26820AA1" w14:textId="77777777" w:rsidR="00DF198B" w:rsidRDefault="00DF198B"/>
        </w:tc>
        <w:tc>
          <w:tcPr>
            <w:tcW w:w="6120" w:type="dxa"/>
            <w:gridSpan w:val="3"/>
          </w:tcPr>
          <w:p w14:paraId="65DE82B3" w14:textId="77777777" w:rsidR="00DF198B" w:rsidRDefault="00DF198B"/>
        </w:tc>
        <w:tc>
          <w:tcPr>
            <w:tcW w:w="2330" w:type="dxa"/>
            <w:gridSpan w:val="3"/>
          </w:tcPr>
          <w:p w14:paraId="24490BEC" w14:textId="77777777" w:rsidR="00DF198B" w:rsidRDefault="00DF198B"/>
        </w:tc>
      </w:tr>
    </w:tbl>
    <w:p w14:paraId="3E27D22D" w14:textId="77777777" w:rsidR="00DF198B" w:rsidRDefault="00DF198B"/>
    <w:p w14:paraId="18B6E543" w14:textId="4E96E0AA" w:rsidR="00DF198B" w:rsidRDefault="00C14DC4" w:rsidP="002D2200">
      <w:pPr>
        <w:pStyle w:val="GraphicAnchor"/>
        <w:rPr>
          <w:b/>
          <w:bCs/>
          <w:sz w:val="24"/>
        </w:rPr>
      </w:pPr>
      <w:r w:rsidRPr="00C14DC4">
        <w:rPr>
          <w:b/>
          <w:bCs/>
          <w:sz w:val="24"/>
        </w:rPr>
        <w:t>SAMPLE.FXML:</w:t>
      </w:r>
    </w:p>
    <w:p w14:paraId="43CB30DF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4D9BB88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xml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version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encoding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"UTF-8"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6A02187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713A6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</w:rPr>
        <w:t>java.net.URL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2BDABC4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javafx.geometry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.Insets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01763D5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.control.Button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301B55D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.control.TextField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23B91E4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0FCA805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.layout.BorderPane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66AA47D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.layout.HBox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2D929DB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.layout.VBox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6CBA5EA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.text.Font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44CD5A2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509246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  <w:u w:val="single"/>
        </w:rPr>
        <w:t>BorderPane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javafx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/21"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xmlns:fx</w:t>
      </w:r>
      <w:proofErr w:type="spellEnd"/>
      <w:proofErr w:type="gram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fx:controller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application.SampleController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AC7264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bottom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514C3A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rootpage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"312.0"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"452.0"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stylesheets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"@application.css"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BorderPane.alignment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8A3485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"22.0"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B1B2DE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CBD2A9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"title"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"42.0"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"381.0"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Book Title"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017F91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2BBA21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346828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3097E9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E49ED4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5216E4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E90626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41BBD5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573BAE1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792690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6D3B54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"author"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Author Name"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2DEB4D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4CD927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D780B8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15F64B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3A82B3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58F535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67D39C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D1F375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19B554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F237FF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FF164F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ISBN Number"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ABB857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6FCEED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064880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BC4268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F07C22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7B0C86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4042C8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F2BD64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FC77ED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358CD8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0D07C7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"available"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Availability Status"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943E0B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C0F725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7A33CF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C67A2A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ED6E9D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5D5671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6DFFD7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A0AEB7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FF6E62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DE938E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73970C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1A8613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Button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  <w:u w:val="single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saveButton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savebook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"Save"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53A6CD3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Button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  <w:u w:val="single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cancelButton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cancelbook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"Cancel"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11C1E2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EBCE60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FD2698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627FE3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"@styles.css"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74F91F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"@application.css"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29E92D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874C04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200A8F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E5F421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bottom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777E3F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BorderPane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83D67A5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19E72314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6E0EDDEF" w14:textId="022D2B6A" w:rsidR="00C14DC4" w:rsidRDefault="00C14DC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SAMPLE_CONTROLLER.JAVA:</w:t>
      </w:r>
    </w:p>
    <w:p w14:paraId="21A1278D" w14:textId="77777777" w:rsidR="000E6BD4" w:rsidRDefault="000E6BD4" w:rsidP="002D2200">
      <w:pPr>
        <w:pStyle w:val="GraphicAnchor"/>
        <w:rPr>
          <w:sz w:val="20"/>
          <w:szCs w:val="20"/>
        </w:rPr>
      </w:pPr>
    </w:p>
    <w:p w14:paraId="2442802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u w:val="single"/>
        </w:rPr>
        <w:t>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ackage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application;</w:t>
      </w:r>
      <w:proofErr w:type="gramEnd"/>
    </w:p>
    <w:p w14:paraId="263B424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A6A0C5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javafx.event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61680CB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javafx.fxml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.FXML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6FBCC1A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375D7F6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18ED6F8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67DD6BF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javafx.stage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.*;</w:t>
      </w:r>
    </w:p>
    <w:p w14:paraId="348379E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32E7B1D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D9D42D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151925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0D341A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@FXML</w:t>
      </w:r>
    </w:p>
    <w:p w14:paraId="4389E52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author;</w:t>
      </w:r>
      <w:proofErr w:type="gramEnd"/>
    </w:p>
    <w:p w14:paraId="1C29DCD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D0931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@FXML</w:t>
      </w:r>
    </w:p>
    <w:p w14:paraId="34C41F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available;</w:t>
      </w:r>
      <w:proofErr w:type="gramEnd"/>
    </w:p>
    <w:p w14:paraId="62EB07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9C389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@FXML</w:t>
      </w:r>
    </w:p>
    <w:p w14:paraId="1D33A76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  <w:proofErr w:type="gramEnd"/>
    </w:p>
    <w:p w14:paraId="61A9532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7E82FB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@FXML</w:t>
      </w:r>
    </w:p>
    <w:p w14:paraId="617ABDC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title;</w:t>
      </w:r>
      <w:proofErr w:type="gramEnd"/>
    </w:p>
    <w:p w14:paraId="3CCEFCF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BCA833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@FXML</w:t>
      </w:r>
    </w:p>
    <w:p w14:paraId="5319A54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rootpage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  <w:proofErr w:type="gramEnd"/>
    </w:p>
    <w:p w14:paraId="19E5B69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static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Book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books = new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);  // Static list</w:t>
      </w:r>
    </w:p>
    <w:p w14:paraId="1C9B4C2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display_book_controller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  <w:proofErr w:type="gramEnd"/>
    </w:p>
    <w:p w14:paraId="0CC5209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18082C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@FXML</w:t>
      </w:r>
    </w:p>
    <w:p w14:paraId="3A259CB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cancelbook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event) {</w:t>
      </w:r>
    </w:p>
    <w:p w14:paraId="4FF976C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304E06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3C500FC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679B2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addBook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Book book) {</w:t>
      </w:r>
    </w:p>
    <w:p w14:paraId="65B2C93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books.add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(book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16DD41A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412C903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65A6559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isValidISBN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392D7A9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// Check if the ISBN is 13 digits long</w:t>
      </w:r>
    </w:p>
    <w:p w14:paraId="20C591D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if (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isbn.length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 != 13) {</w:t>
      </w:r>
    </w:p>
    <w:p w14:paraId="5678661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false;</w:t>
      </w:r>
      <w:proofErr w:type="gramEnd"/>
    </w:p>
    <w:p w14:paraId="63F0F4F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2DF2908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4DA075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// Check if all characters in the ISBN are digits</w:t>
      </w:r>
    </w:p>
    <w:p w14:paraId="1FD5CCA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for (char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 :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isbn.toCharArray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()) {</w:t>
      </w:r>
    </w:p>
    <w:p w14:paraId="68187C0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if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Character.isDigit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(c)) {</w:t>
      </w:r>
    </w:p>
    <w:p w14:paraId="0E5A16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false;</w:t>
      </w:r>
      <w:proofErr w:type="gramEnd"/>
    </w:p>
    <w:p w14:paraId="3125667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}</w:t>
      </w:r>
    </w:p>
    <w:p w14:paraId="02D86E6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440FF50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3336F8D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true;</w:t>
      </w:r>
      <w:proofErr w:type="gramEnd"/>
    </w:p>
    <w:p w14:paraId="5EF41F0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5658073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A1AC75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405E2B1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@FXML</w:t>
      </w:r>
    </w:p>
    <w:p w14:paraId="77A742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savebook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event) {</w:t>
      </w:r>
    </w:p>
    <w:p w14:paraId="66BE914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title.getText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37D91AB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bookAuthor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author.getText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1EE23C2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isbn.getText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682AE9C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bookAvailable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available.getText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51566A6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B3DC53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if (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bookTitle.isEmpty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() ||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bookAuthor.isEmpty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() ||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bookIsbn.isEmpty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() ||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bookAvailable.isEmpty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()) {</w:t>
      </w:r>
    </w:p>
    <w:p w14:paraId="0BC3C53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"Error", "All fields are required.");</w:t>
      </w:r>
    </w:p>
    <w:p w14:paraId="7071C11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return;</w:t>
      </w:r>
      <w:proofErr w:type="gramEnd"/>
    </w:p>
    <w:p w14:paraId="5709A80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2881287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DFAD9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// Validation for ISBN format</w:t>
      </w:r>
    </w:p>
    <w:p w14:paraId="1B69077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if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isValidISBN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)) {</w:t>
      </w:r>
    </w:p>
    <w:p w14:paraId="2750C59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"Error", "Invalid ISBN format.");</w:t>
      </w:r>
    </w:p>
    <w:p w14:paraId="60B8E56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return;</w:t>
      </w:r>
      <w:proofErr w:type="gramEnd"/>
    </w:p>
    <w:p w14:paraId="30459F6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7A01C7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14F6E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4F4D938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Book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new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Book(</w:t>
      </w:r>
      <w:proofErr w:type="spellStart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bookTitle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bookAuthor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bookAvailable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6E21D37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addBook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(book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  /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/ Add book to the list</w:t>
      </w:r>
    </w:p>
    <w:p w14:paraId="22BAA79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BC359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("All Books:"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686053E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for (Book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 :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books) {</w:t>
      </w:r>
    </w:p>
    <w:p w14:paraId="5280409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b.toString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());</w:t>
      </w:r>
    </w:p>
    <w:p w14:paraId="1D3B32C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0318E10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C7D9B5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"Success", "Book added successfully.");</w:t>
      </w:r>
    </w:p>
    <w:p w14:paraId="29BE261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EC9038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clearFields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0098EF1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61A17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if (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!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= null) {</w:t>
      </w:r>
    </w:p>
    <w:p w14:paraId="320A65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displayController.updateTableView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53F79E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 else {</w:t>
      </w:r>
    </w:p>
    <w:p w14:paraId="5D77D61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is null. Cannot update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."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595D25B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657BE25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5CA8460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9278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clearFields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14387FF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title.clear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569107F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author.clear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14EB1F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isbn.clear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1B30584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available.clear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28B7CDA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2E5A219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2C6889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String title, String message) {</w:t>
      </w:r>
    </w:p>
    <w:p w14:paraId="2573360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Alert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new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Alert(</w:t>
      </w:r>
      <w:proofErr w:type="spellStart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Alert.AlertType.INFORMATION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4FEC088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alert.setTitle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(title);</w:t>
      </w:r>
    </w:p>
    <w:p w14:paraId="2D0FEB0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alert.setHeaderText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(null);</w:t>
      </w:r>
    </w:p>
    <w:p w14:paraId="56B91A8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alert.setContentText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(message);</w:t>
      </w:r>
    </w:p>
    <w:p w14:paraId="163C825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alert.showAndWait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2A612BC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6CD8776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768D6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static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Book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getBooks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1BF9B58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books;</w:t>
      </w:r>
      <w:proofErr w:type="gramEnd"/>
    </w:p>
    <w:p w14:paraId="55B6E63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64ABDAA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FF0E5E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setDisplayController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display_book_controller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47AFCA1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this.displayController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3DE7EC8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0568F42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66AFC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716FD66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Stage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stage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(Stage)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rootpage.getScene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getWindow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6A81EA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stage.close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1514584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488C1B9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420B9B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Book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searchBook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String title) {</w:t>
      </w:r>
    </w:p>
    <w:p w14:paraId="5248B6E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for (Book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books) {</w:t>
      </w:r>
    </w:p>
    <w:p w14:paraId="4A9D08E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if (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book.getTitle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equalsIgnoreCase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(title)) {</w:t>
      </w:r>
    </w:p>
    <w:p w14:paraId="056AF84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book;</w:t>
      </w:r>
      <w:proofErr w:type="gramEnd"/>
    </w:p>
    <w:p w14:paraId="73C3B9B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}</w:t>
      </w:r>
    </w:p>
    <w:p w14:paraId="36B9BB3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0E4F025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null;  /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/ Book not found</w:t>
      </w:r>
    </w:p>
    <w:p w14:paraId="081AB9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044B25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51F66CE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5BC0F8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AAC06A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// Inside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class</w:t>
      </w:r>
    </w:p>
    <w:p w14:paraId="44873A0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updateTableView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12C951A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if (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!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= null) {</w:t>
      </w:r>
    </w:p>
    <w:p w14:paraId="504ED90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displayController.updateTableView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(); // Update the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display</w:t>
      </w:r>
      <w:proofErr w:type="gramEnd"/>
    </w:p>
    <w:p w14:paraId="7BE8951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 else {</w:t>
      </w:r>
    </w:p>
    <w:p w14:paraId="24AC92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is null. Cannot update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."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0B77A8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08923CC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6D323C0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// Inside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class</w:t>
      </w:r>
    </w:p>
    <w:p w14:paraId="3B3629B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7EC3D4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deleteBook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Book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bookToDelete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2CF6E1A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books.remove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bookToDelete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163B5A8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7E0C898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20467B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0AC9F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A38B9C9" w14:textId="77777777" w:rsidR="000E6BD4" w:rsidRDefault="000E6BD4" w:rsidP="002D2200">
      <w:pPr>
        <w:pStyle w:val="GraphicAnchor"/>
        <w:rPr>
          <w:sz w:val="20"/>
          <w:szCs w:val="20"/>
        </w:rPr>
      </w:pPr>
    </w:p>
    <w:p w14:paraId="5EE58C82" w14:textId="77777777" w:rsidR="000E6BD4" w:rsidRDefault="000E6BD4" w:rsidP="002D2200">
      <w:pPr>
        <w:pStyle w:val="GraphicAnchor"/>
        <w:rPr>
          <w:sz w:val="20"/>
          <w:szCs w:val="20"/>
        </w:rPr>
      </w:pPr>
    </w:p>
    <w:p w14:paraId="3DA04A14" w14:textId="77777777" w:rsidR="000E6BD4" w:rsidRDefault="000E6BD4" w:rsidP="002D2200">
      <w:pPr>
        <w:pStyle w:val="GraphicAnchor"/>
        <w:rPr>
          <w:sz w:val="20"/>
          <w:szCs w:val="20"/>
        </w:rPr>
      </w:pPr>
    </w:p>
    <w:p w14:paraId="39C9C961" w14:textId="77777777" w:rsidR="000E6BD4" w:rsidRDefault="000E6BD4" w:rsidP="002D2200">
      <w:pPr>
        <w:pStyle w:val="GraphicAnchor"/>
        <w:rPr>
          <w:sz w:val="20"/>
          <w:szCs w:val="20"/>
        </w:rPr>
      </w:pPr>
    </w:p>
    <w:p w14:paraId="60ABF7A8" w14:textId="4946BCE7" w:rsidR="00C14DC4" w:rsidRDefault="00C14DC4" w:rsidP="002D2200">
      <w:pPr>
        <w:pStyle w:val="GraphicAnchor"/>
        <w:rPr>
          <w:b/>
          <w:bCs/>
          <w:sz w:val="24"/>
        </w:rPr>
      </w:pPr>
      <w:r w:rsidRPr="00C14DC4">
        <w:rPr>
          <w:b/>
          <w:bCs/>
          <w:sz w:val="24"/>
        </w:rPr>
        <w:t>Application.css</w:t>
      </w:r>
      <w:r>
        <w:rPr>
          <w:b/>
          <w:bCs/>
          <w:sz w:val="24"/>
        </w:rPr>
        <w:t>:</w:t>
      </w:r>
    </w:p>
    <w:p w14:paraId="271E3D93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7697D8A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styles.css */</w:t>
      </w:r>
    </w:p>
    <w:p w14:paraId="3A605A9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7F079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.root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D52744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#f4f4f4; </w:t>
      </w:r>
      <w:r>
        <w:rPr>
          <w:rFonts w:ascii="Courier New" w:hAnsi="Courier New" w:cs="Courier New"/>
          <w:color w:val="626262"/>
          <w:sz w:val="20"/>
          <w:szCs w:val="20"/>
        </w:rPr>
        <w:t>/* Background color */</w:t>
      </w:r>
    </w:p>
    <w:p w14:paraId="4F42EA5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552591D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594E8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for the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0625A3C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6D09A96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#ffffff; </w:t>
      </w:r>
      <w:r>
        <w:rPr>
          <w:rFonts w:ascii="Courier New" w:hAnsi="Courier New" w:cs="Courier New"/>
          <w:color w:val="626262"/>
          <w:sz w:val="20"/>
          <w:szCs w:val="20"/>
        </w:rPr>
        <w:t>/* Background color */</w:t>
      </w:r>
    </w:p>
    <w:p w14:paraId="26B44AD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20px; </w:t>
      </w:r>
      <w:r>
        <w:rPr>
          <w:rFonts w:ascii="Courier New" w:hAnsi="Courier New" w:cs="Courier New"/>
          <w:color w:val="626262"/>
          <w:sz w:val="20"/>
          <w:szCs w:val="20"/>
        </w:rPr>
        <w:t xml:space="preserve">/* Padding around the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6DA7774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4C9733C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FAA75F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for the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297C7DA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7EDC30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-spacing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15px; </w:t>
      </w:r>
      <w:r>
        <w:rPr>
          <w:rFonts w:ascii="Courier New" w:hAnsi="Courier New" w:cs="Courier New"/>
          <w:color w:val="626262"/>
          <w:sz w:val="20"/>
          <w:szCs w:val="20"/>
        </w:rPr>
        <w:t>/* Spacing between child nodes */</w:t>
      </w:r>
    </w:p>
    <w:p w14:paraId="6760402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289289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2E7640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for the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51F5307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652245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pref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-height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40px; </w:t>
      </w:r>
      <w:r>
        <w:rPr>
          <w:rFonts w:ascii="Courier New" w:hAnsi="Courier New" w:cs="Courier New"/>
          <w:color w:val="626262"/>
          <w:sz w:val="20"/>
          <w:szCs w:val="20"/>
        </w:rPr>
        <w:t>/* Preferred height */</w:t>
      </w:r>
    </w:p>
    <w:p w14:paraId="5849244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14px; </w:t>
      </w:r>
      <w:r>
        <w:rPr>
          <w:rFonts w:ascii="Courier New" w:hAnsi="Courier New" w:cs="Courier New"/>
          <w:color w:val="626262"/>
          <w:sz w:val="20"/>
          <w:szCs w:val="20"/>
        </w:rPr>
        <w:t>/* Font size */</w:t>
      </w:r>
    </w:p>
    <w:p w14:paraId="090094C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5px; </w:t>
      </w:r>
      <w:r>
        <w:rPr>
          <w:rFonts w:ascii="Courier New" w:hAnsi="Courier New" w:cs="Courier New"/>
          <w:color w:val="626262"/>
          <w:sz w:val="20"/>
          <w:szCs w:val="20"/>
        </w:rPr>
        <w:t>/* Rounded corners */</w:t>
      </w:r>
    </w:p>
    <w:p w14:paraId="765759F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5px; </w:t>
      </w:r>
      <w:r>
        <w:rPr>
          <w:rFonts w:ascii="Courier New" w:hAnsi="Courier New" w:cs="Courier New"/>
          <w:color w:val="626262"/>
          <w:sz w:val="20"/>
          <w:szCs w:val="20"/>
        </w:rPr>
        <w:t>/* Rounded corners */</w:t>
      </w:r>
    </w:p>
    <w:p w14:paraId="10247A1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#ccc; </w:t>
      </w:r>
      <w:r>
        <w:rPr>
          <w:rFonts w:ascii="Courier New" w:hAnsi="Courier New" w:cs="Courier New"/>
          <w:color w:val="626262"/>
          <w:sz w:val="20"/>
          <w:szCs w:val="20"/>
        </w:rPr>
        <w:t>/* Border color */</w:t>
      </w:r>
    </w:p>
    <w:p w14:paraId="626C479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1px; </w:t>
      </w:r>
      <w:r>
        <w:rPr>
          <w:rFonts w:ascii="Courier New" w:hAnsi="Courier New" w:cs="Courier New"/>
          <w:color w:val="626262"/>
          <w:sz w:val="20"/>
          <w:szCs w:val="20"/>
        </w:rPr>
        <w:t>/* Border width */</w:t>
      </w:r>
    </w:p>
    <w:p w14:paraId="6F02CB5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10px; </w:t>
      </w:r>
      <w:r>
        <w:rPr>
          <w:rFonts w:ascii="Courier New" w:hAnsi="Courier New" w:cs="Courier New"/>
          <w:color w:val="626262"/>
          <w:sz w:val="20"/>
          <w:szCs w:val="20"/>
        </w:rPr>
        <w:t xml:space="preserve">/* Padding inside the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593F828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47F384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9DECD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Styling for the Button */</w:t>
      </w:r>
    </w:p>
    <w:p w14:paraId="78936B5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CE7B00"/>
          <w:sz w:val="20"/>
          <w:szCs w:val="20"/>
        </w:rPr>
        <w:t>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A89B8C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pref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-height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40px; </w:t>
      </w:r>
      <w:r>
        <w:rPr>
          <w:rFonts w:ascii="Courier New" w:hAnsi="Courier New" w:cs="Courier New"/>
          <w:color w:val="626262"/>
          <w:sz w:val="20"/>
          <w:szCs w:val="20"/>
        </w:rPr>
        <w:t>/* Preferred height */</w:t>
      </w:r>
    </w:p>
    <w:p w14:paraId="208291E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14px; </w:t>
      </w:r>
      <w:r>
        <w:rPr>
          <w:rFonts w:ascii="Courier New" w:hAnsi="Courier New" w:cs="Courier New"/>
          <w:color w:val="626262"/>
          <w:sz w:val="20"/>
          <w:szCs w:val="20"/>
        </w:rPr>
        <w:t>/* Font size */</w:t>
      </w:r>
    </w:p>
    <w:p w14:paraId="4C24C63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#007bff; </w:t>
      </w:r>
      <w:r>
        <w:rPr>
          <w:rFonts w:ascii="Courier New" w:hAnsi="Courier New" w:cs="Courier New"/>
          <w:color w:val="626262"/>
          <w:sz w:val="20"/>
          <w:szCs w:val="20"/>
        </w:rPr>
        <w:t>/* Background color */</w:t>
      </w:r>
    </w:p>
    <w:p w14:paraId="39D5817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#ffffff; </w:t>
      </w:r>
      <w:r>
        <w:rPr>
          <w:rFonts w:ascii="Courier New" w:hAnsi="Courier New" w:cs="Courier New"/>
          <w:color w:val="626262"/>
          <w:sz w:val="20"/>
          <w:szCs w:val="20"/>
        </w:rPr>
        <w:t>/* Text color */</w:t>
      </w:r>
    </w:p>
    <w:p w14:paraId="4ED4059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5px; </w:t>
      </w:r>
      <w:r>
        <w:rPr>
          <w:rFonts w:ascii="Courier New" w:hAnsi="Courier New" w:cs="Courier New"/>
          <w:color w:val="626262"/>
          <w:sz w:val="20"/>
          <w:szCs w:val="20"/>
        </w:rPr>
        <w:t>/* Rounded corners */</w:t>
      </w:r>
    </w:p>
    <w:p w14:paraId="36E6A85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5px; </w:t>
      </w:r>
      <w:r>
        <w:rPr>
          <w:rFonts w:ascii="Courier New" w:hAnsi="Courier New" w:cs="Courier New"/>
          <w:color w:val="626262"/>
          <w:sz w:val="20"/>
          <w:szCs w:val="20"/>
        </w:rPr>
        <w:t>/* Rounded corners */</w:t>
      </w:r>
    </w:p>
    <w:p w14:paraId="49D5574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10px 20px; </w:t>
      </w:r>
      <w:r>
        <w:rPr>
          <w:rFonts w:ascii="Courier New" w:hAnsi="Courier New" w:cs="Courier New"/>
          <w:color w:val="626262"/>
          <w:sz w:val="20"/>
          <w:szCs w:val="20"/>
        </w:rPr>
        <w:t>/* Padding inside the Button */</w:t>
      </w:r>
    </w:p>
    <w:p w14:paraId="1881ABF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41AFCC0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033B89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Styling for the Button when hovered */</w:t>
      </w:r>
    </w:p>
    <w:p w14:paraId="2B3E00C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Button</w:t>
      </w:r>
      <w:r>
        <w:rPr>
          <w:rFonts w:ascii="Courier New" w:hAnsi="Courier New" w:cs="Courier New"/>
          <w:color w:val="CE7B00"/>
          <w:sz w:val="20"/>
          <w:szCs w:val="20"/>
        </w:rPr>
        <w:t>:hover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04AFBBE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#0056b3; </w:t>
      </w:r>
      <w:r>
        <w:rPr>
          <w:rFonts w:ascii="Courier New" w:hAnsi="Courier New" w:cs="Courier New"/>
          <w:color w:val="626262"/>
          <w:sz w:val="20"/>
          <w:szCs w:val="20"/>
        </w:rPr>
        <w:t>/* Darker background color */</w:t>
      </w:r>
    </w:p>
    <w:p w14:paraId="64C8C4A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052CB01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JavaFX CSS - Leave this comment until you have at least </w:t>
      </w:r>
      <w:proofErr w:type="gramStart"/>
      <w:r>
        <w:rPr>
          <w:rFonts w:ascii="Courier New" w:hAnsi="Courier New" w:cs="Courier New"/>
          <w:color w:val="626262"/>
          <w:sz w:val="20"/>
          <w:szCs w:val="20"/>
        </w:rPr>
        <w:t>create</w:t>
      </w:r>
      <w:proofErr w:type="gramEnd"/>
      <w:r>
        <w:rPr>
          <w:rFonts w:ascii="Courier New" w:hAnsi="Courier New" w:cs="Courier New"/>
          <w:color w:val="626262"/>
          <w:sz w:val="20"/>
          <w:szCs w:val="20"/>
        </w:rPr>
        <w:t xml:space="preserve"> one rule which uses -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>-Property */</w:t>
      </w:r>
    </w:p>
    <w:p w14:paraId="7D09AE3C" w14:textId="77777777" w:rsidR="00C14DC4" w:rsidRPr="00C14DC4" w:rsidRDefault="00C14DC4" w:rsidP="002D2200">
      <w:pPr>
        <w:pStyle w:val="GraphicAnchor"/>
        <w:rPr>
          <w:b/>
          <w:bCs/>
          <w:sz w:val="24"/>
        </w:rPr>
      </w:pPr>
    </w:p>
    <w:p w14:paraId="445EC15F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1458C68C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2E063FB1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0FF3BA4C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454247A3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45EF3368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3DFB45D2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320E0324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0602C3A7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17E55417" w14:textId="570EDD69" w:rsidR="00C14DC4" w:rsidRDefault="00C14DC4" w:rsidP="002D2200">
      <w:pPr>
        <w:pStyle w:val="GraphicAnchor"/>
        <w:rPr>
          <w:b/>
          <w:bCs/>
          <w:sz w:val="24"/>
        </w:rPr>
      </w:pPr>
      <w:proofErr w:type="spellStart"/>
      <w:proofErr w:type="gramStart"/>
      <w:r>
        <w:rPr>
          <w:b/>
          <w:bCs/>
          <w:sz w:val="24"/>
        </w:rPr>
        <w:t>BookSearch.Fxml</w:t>
      </w:r>
      <w:proofErr w:type="spellEnd"/>
      <w:r>
        <w:rPr>
          <w:b/>
          <w:bCs/>
          <w:sz w:val="24"/>
        </w:rPr>
        <w:t xml:space="preserve"> :</w:t>
      </w:r>
      <w:proofErr w:type="gramEnd"/>
    </w:p>
    <w:p w14:paraId="42FC52DF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1F8E14A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xml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version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encoding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"UTF-8"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28BA420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C82C7D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</w:rPr>
        <w:t>java.net.URL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1039C57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.control.Button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13596D2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.control.TableColumn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68BE365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.control.TableView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6438272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.control.TextField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5944260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26734F8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.layout.HBox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30BED35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.layout.VBox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23BEC6F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.text.Text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68E4A09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5F1A20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  <w:u w:val="single"/>
        </w:rPr>
        <w:t>AnchorPane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  <w:u w:val="single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root_page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maxHeight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maxWidth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minHeight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minWidth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"538.0"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"650.0"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javafx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/21"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xmlns:fx</w:t>
      </w:r>
      <w:proofErr w:type="spellEnd"/>
      <w:proofErr w:type="gram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fx:controller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application.BookSearchController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1E223A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1B7EF5E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AnchorPane.leftAnchor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AnchorPane.rightAnchor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AnchorPane.topAnchor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0AD04F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38A3AA2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9C480B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search_title_field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"Search Book by Title"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28A32A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Button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load_search_book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"Search"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AC5685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24186C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36DBC28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SearchbookTable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onMouseClicked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selectBook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"600"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7C325A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columns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487C19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titleColumn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"Title"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719D25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authorColumn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"Author"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4A6EDF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isbnColumn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"ISBN"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3048D9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availabilityColumn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"Availability"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10BA0BF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columns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C6AD33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93674F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7932359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26262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626262"/>
          <w:sz w:val="20"/>
          <w:szCs w:val="20"/>
        </w:rPr>
        <w:t xml:space="preserve"> Selected Book Display --&gt;</w:t>
      </w:r>
    </w:p>
    <w:p w14:paraId="163DF5F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selected-book</w:t>
      </w:r>
      <w:proofErr w:type="gram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211A2A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998C02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"selected-book-label"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"Title:"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54112EF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rez_title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"selected-book-text"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244023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616BAB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105250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"selected-book-label"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"Author:"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1D69E91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rez_author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"selected-book-text"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31FDAA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813A3C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47E560C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"selected-book-label"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"ISBN:"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1DB7CBA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rez_isbn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"selected-book-text"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F0B749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585B3C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54EC61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"selected-book-label"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"Availability:"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A12304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rez_availability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"selected-book-text"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6D3F2E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C1A8E9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1DC13D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12F0E2D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E3A0DA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542A42B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44F37A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"@display_book.css"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1E17108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"@bookSearch.css"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5E3006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0939A6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59974EB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C643A3D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5C94BBFA" w14:textId="77777777" w:rsidR="00C14DC4" w:rsidRDefault="00C14DC4" w:rsidP="00C14DC4">
      <w:pPr>
        <w:pStyle w:val="GraphicAnchor"/>
        <w:rPr>
          <w:b/>
          <w:bCs/>
          <w:sz w:val="24"/>
        </w:rPr>
      </w:pPr>
    </w:p>
    <w:p w14:paraId="50FC4E0B" w14:textId="5809E0A9" w:rsidR="00C14DC4" w:rsidRDefault="00C14DC4" w:rsidP="00C14DC4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BookSearch.css:</w:t>
      </w:r>
    </w:p>
    <w:p w14:paraId="2DA8FE20" w14:textId="77777777" w:rsidR="00C14DC4" w:rsidRDefault="00C14DC4" w:rsidP="00C14DC4">
      <w:pPr>
        <w:pStyle w:val="GraphicAnchor"/>
        <w:rPr>
          <w:b/>
          <w:bCs/>
          <w:sz w:val="24"/>
        </w:rPr>
      </w:pPr>
    </w:p>
    <w:p w14:paraId="61A821F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Root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0A2B61B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#root_page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3D50555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f4f4f4;</w:t>
      </w:r>
      <w:proofErr w:type="gramEnd"/>
    </w:p>
    <w:p w14:paraId="4DE5C1D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024B396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AE57FB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styling */</w:t>
      </w:r>
    </w:p>
    <w:p w14:paraId="7160F61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FCD5E5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-spacing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20;</w:t>
      </w:r>
      <w:proofErr w:type="gramEnd"/>
    </w:p>
    <w:p w14:paraId="74AA14C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-alignment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center;</w:t>
      </w:r>
      <w:proofErr w:type="gramEnd"/>
    </w:p>
    <w:p w14:paraId="3BEC5EA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5F7FB6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5750E0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styling */</w:t>
      </w:r>
    </w:p>
    <w:p w14:paraId="36A86B4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76284DD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-spacing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10;</w:t>
      </w:r>
      <w:proofErr w:type="gramEnd"/>
    </w:p>
    <w:p w14:paraId="03403E0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-alignment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center;</w:t>
      </w:r>
      <w:proofErr w:type="gramEnd"/>
    </w:p>
    <w:p w14:paraId="529765A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1524C2B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4DE22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styling */</w:t>
      </w:r>
    </w:p>
    <w:p w14:paraId="4CE9FAE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74BA97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pref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-height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30;</w:t>
      </w:r>
      <w:proofErr w:type="gramEnd"/>
    </w:p>
    <w:p w14:paraId="3CB0240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5;</w:t>
      </w:r>
      <w:proofErr w:type="gramEnd"/>
    </w:p>
    <w:p w14:paraId="4C61E69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5;</w:t>
      </w:r>
      <w:proofErr w:type="gramEnd"/>
    </w:p>
    <w:p w14:paraId="62D74F5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ccc;</w:t>
      </w:r>
      <w:proofErr w:type="gramEnd"/>
    </w:p>
    <w:p w14:paraId="790AE64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1;</w:t>
      </w:r>
      <w:proofErr w:type="gramEnd"/>
    </w:p>
    <w:p w14:paraId="3231752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2E67618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148EF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Button styling */</w:t>
      </w:r>
    </w:p>
    <w:p w14:paraId="62BE8D2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CE7B00"/>
          <w:sz w:val="20"/>
          <w:szCs w:val="20"/>
        </w:rPr>
        <w:t>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339D3B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pref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-height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35;</w:t>
      </w:r>
      <w:proofErr w:type="gramEnd"/>
    </w:p>
    <w:p w14:paraId="1C7B859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pref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80;</w:t>
      </w:r>
      <w:proofErr w:type="gramEnd"/>
    </w:p>
    <w:p w14:paraId="49C1E77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007bff;</w:t>
      </w:r>
      <w:proofErr w:type="gramEnd"/>
    </w:p>
    <w:p w14:paraId="2ED8F39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white;</w:t>
      </w:r>
      <w:proofErr w:type="gramEnd"/>
    </w:p>
    <w:p w14:paraId="5405559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5;</w:t>
      </w:r>
      <w:proofErr w:type="gramEnd"/>
    </w:p>
    <w:p w14:paraId="6BB0B5F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007bff;</w:t>
      </w:r>
      <w:proofErr w:type="gramEnd"/>
    </w:p>
    <w:p w14:paraId="75412B67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1;</w:t>
      </w:r>
      <w:proofErr w:type="gramEnd"/>
    </w:p>
    <w:p w14:paraId="602AFFA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6C9DD55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E0F907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Button</w:t>
      </w:r>
      <w:r>
        <w:rPr>
          <w:rFonts w:ascii="Courier New" w:hAnsi="Courier New" w:cs="Courier New"/>
          <w:color w:val="CE7B00"/>
          <w:sz w:val="20"/>
          <w:szCs w:val="20"/>
        </w:rPr>
        <w:t>:hover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36257E3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0056b3;</w:t>
      </w:r>
      <w:proofErr w:type="gramEnd"/>
    </w:p>
    <w:p w14:paraId="576705B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>}</w:t>
      </w:r>
    </w:p>
    <w:p w14:paraId="265387F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92D41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styling */</w:t>
      </w:r>
    </w:p>
    <w:p w14:paraId="34DF17E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6DA5A0F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pref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-height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300;</w:t>
      </w:r>
      <w:proofErr w:type="gramEnd"/>
    </w:p>
    <w:p w14:paraId="061CCA3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pref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600;</w:t>
      </w:r>
      <w:proofErr w:type="gramEnd"/>
    </w:p>
    <w:p w14:paraId="1987947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ccc;</w:t>
      </w:r>
      <w:proofErr w:type="gramEnd"/>
    </w:p>
    <w:p w14:paraId="0156D72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1;</w:t>
      </w:r>
      <w:proofErr w:type="gramEnd"/>
    </w:p>
    <w:p w14:paraId="7B88785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D7D698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F46A08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styling */</w:t>
      </w:r>
    </w:p>
    <w:p w14:paraId="2389739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6B248786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-alignment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CENTER;</w:t>
      </w:r>
      <w:proofErr w:type="gramEnd"/>
    </w:p>
    <w:p w14:paraId="737022C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2FF40DE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0C550DF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Text styling */</w:t>
      </w:r>
    </w:p>
    <w:p w14:paraId="6CBC5692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CE7B00"/>
          <w:sz w:val="20"/>
          <w:szCs w:val="20"/>
        </w:rPr>
        <w:t>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10521DE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14;</w:t>
      </w:r>
      <w:proofErr w:type="gramEnd"/>
    </w:p>
    <w:p w14:paraId="3951A19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0BB1486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B330E0E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0AEEDE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display_book.css */</w:t>
      </w:r>
    </w:p>
    <w:p w14:paraId="31E88C7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161356D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Selected Book Styles */</w:t>
      </w:r>
    </w:p>
    <w:p w14:paraId="494B770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.selected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6F223EF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#f5f5f5; </w:t>
      </w:r>
      <w:r>
        <w:rPr>
          <w:rFonts w:ascii="Courier New" w:hAnsi="Courier New" w:cs="Courier New"/>
          <w:color w:val="626262"/>
          <w:sz w:val="20"/>
          <w:szCs w:val="20"/>
        </w:rPr>
        <w:t>/* Light gray background */</w:t>
      </w:r>
    </w:p>
    <w:p w14:paraId="0FD6EB3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#cccccc; </w:t>
      </w:r>
      <w:r>
        <w:rPr>
          <w:rFonts w:ascii="Courier New" w:hAnsi="Courier New" w:cs="Courier New"/>
          <w:color w:val="626262"/>
          <w:sz w:val="20"/>
          <w:szCs w:val="20"/>
        </w:rPr>
        <w:t>/* Light gray border */</w:t>
      </w:r>
    </w:p>
    <w:p w14:paraId="43097FB5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5E75127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10px;</w:t>
      </w:r>
      <w:proofErr w:type="gramEnd"/>
    </w:p>
    <w:p w14:paraId="4C52B65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-spacing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10px;</w:t>
      </w:r>
      <w:proofErr w:type="gramEnd"/>
    </w:p>
    <w:p w14:paraId="1C2A60F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16px;</w:t>
      </w:r>
      <w:proofErr w:type="gramEnd"/>
    </w:p>
    <w:p w14:paraId="20D73F33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CA03BF9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A29C55B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.selected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-book-label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1F84FE51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#666666; </w:t>
      </w:r>
      <w:r>
        <w:rPr>
          <w:rFonts w:ascii="Courier New" w:hAnsi="Courier New" w:cs="Courier New"/>
          <w:color w:val="626262"/>
          <w:sz w:val="20"/>
          <w:szCs w:val="20"/>
        </w:rPr>
        <w:t>/* Gray text color */</w:t>
      </w:r>
    </w:p>
    <w:p w14:paraId="4C1D1D20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-font-weight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normal; </w:t>
      </w:r>
      <w:r>
        <w:rPr>
          <w:rFonts w:ascii="Courier New" w:hAnsi="Courier New" w:cs="Courier New"/>
          <w:color w:val="626262"/>
          <w:sz w:val="20"/>
          <w:szCs w:val="20"/>
        </w:rPr>
        <w:t>/* Normal text weight */</w:t>
      </w:r>
    </w:p>
    <w:p w14:paraId="13F33B34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14px;</w:t>
      </w:r>
      <w:proofErr w:type="gramEnd"/>
    </w:p>
    <w:p w14:paraId="753306EA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419D34B8" w14:textId="77777777" w:rsidR="00C14DC4" w:rsidRDefault="00C14DC4" w:rsidP="00C14DC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ABFEDFF" w14:textId="77777777" w:rsidR="00C14DC4" w:rsidRDefault="00C14DC4" w:rsidP="00C14DC4">
      <w:pPr>
        <w:pStyle w:val="GraphicAnchor"/>
        <w:rPr>
          <w:b/>
          <w:bCs/>
          <w:sz w:val="24"/>
        </w:rPr>
      </w:pPr>
    </w:p>
    <w:p w14:paraId="7756EB7B" w14:textId="77777777" w:rsidR="00C14DC4" w:rsidRDefault="00C14DC4" w:rsidP="002D2200">
      <w:pPr>
        <w:pStyle w:val="GraphicAnchor"/>
        <w:rPr>
          <w:b/>
          <w:bCs/>
          <w:sz w:val="24"/>
        </w:rPr>
      </w:pPr>
    </w:p>
    <w:p w14:paraId="3E8C1091" w14:textId="48DA7041" w:rsidR="00C14DC4" w:rsidRDefault="00C14DC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Book_Search_controller.java:</w:t>
      </w:r>
    </w:p>
    <w:p w14:paraId="3CD554BE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27B812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716422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BF3D61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collections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FXCollections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68EB9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collections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ObservableList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24269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E9B4B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C7ABD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1880F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187B7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4568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B7D8E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input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MouseEvent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08205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CE1D3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242F4C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ArrayList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B592E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9D126C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BookSearchController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7CA1E2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FF380E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BA5FE3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SearchbookTable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A16FA4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E8C04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2CA5EC7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authorColumn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746D481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F72FF9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19C4BD2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availabilityColumn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B98F42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5DA7EF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4A458F9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isbnColumn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9A16C3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0C253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A11D75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97DF77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08AB30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402A22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author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4139C1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F590A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5E3AF2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availability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AC32C8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C8F39B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7DA4F33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3C12B25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45059B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098FB9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9C55CD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386E2E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78BC2A2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search_title_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5AA4A1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0E98DC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ObservableList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bookList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FXCollections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observableArrayList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AF1E0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C4A889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7267F5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initialize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93A9E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Initialize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columns</w:t>
      </w:r>
    </w:p>
    <w:p w14:paraId="78D9EDF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titleProperty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8BD01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authorColumn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authorProperty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BAB96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isbnColumn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isbnProperty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6877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availabilityColumn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availabilityProperty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CA6CD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1BF3A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Populate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with sample data (you should replace this with your actual book data)</w:t>
      </w:r>
    </w:p>
    <w:p w14:paraId="6033D64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addAll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getBooks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3FB142B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SearchbookTable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setItems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bookList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E58E1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02CE3F3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Enable sorting for each column</w:t>
      </w:r>
    </w:p>
    <w:p w14:paraId="3D5AEDA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setSortType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SortType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ASCENDING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5CEC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SearchbookTable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getSortOrder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titleColumn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E9D57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4B051A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setSortable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B39A92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authorColumn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setSortable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E1AC7B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isbnColumn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setSortable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46D42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E9556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SearchbookTable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>/ Initial sorting based on title</w:t>
      </w:r>
    </w:p>
    <w:p w14:paraId="7237320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A86213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6B4EE2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62150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load_search_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721802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searchTitle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search_title_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3F0B1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C98B1B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searchTitle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8E797B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"Please enter a book title to search."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B3610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79F244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F40DC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66409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foundBook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searchBook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searchTitle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6DCC3C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E5063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D18DCE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DFEE7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author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getAuthor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CB8B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isbn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getIsbn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BDBDC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availability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getAvailability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27A5B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B0D062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not found."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B26B4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0CB2DF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DAFDB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78949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2E8F14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selectBook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MouseEvent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7DA9E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selectedBook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SearchbookTable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getSelectionModel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getSelectedItem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ECE79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37CE39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selectedBook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9350FD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selectedBook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ADBD7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author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selectedBook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getAuthor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49681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isbn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selectedBook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getIsbn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2A7A7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availability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selectedBook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getAvailability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A81D4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E786A7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C981A4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234526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searchBook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C4B3AD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2F200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bookList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1D7E7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equalsIgnoreCase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8930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D111BC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46474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CCD4B0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>/ Book not found</w:t>
      </w:r>
    </w:p>
    <w:p w14:paraId="0AC3AB0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F84E5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863C95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30EB6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AlertType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INFORMATION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C3703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B49E6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setHeaderText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2CFC7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setContentText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DEBD3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showAndWait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0DF29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81FB41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9B1B008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321D671A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515D9E93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05BF2DAA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5F0665AC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64BF6014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526F6156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197EFE2E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264D7773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775C6066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2E0E4397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697A03B4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309B3590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5D6D8245" w14:textId="5429B2AD" w:rsidR="000E6BD4" w:rsidRDefault="000E6BD4" w:rsidP="002D2200">
      <w:pPr>
        <w:pStyle w:val="GraphicAnchor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Edit_</w:t>
      </w:r>
      <w:proofErr w:type="gramStart"/>
      <w:r>
        <w:rPr>
          <w:b/>
          <w:bCs/>
          <w:sz w:val="24"/>
        </w:rPr>
        <w:t>book.fxml</w:t>
      </w:r>
      <w:proofErr w:type="spellEnd"/>
      <w:proofErr w:type="gramEnd"/>
      <w:r>
        <w:rPr>
          <w:b/>
          <w:bCs/>
          <w:sz w:val="24"/>
        </w:rPr>
        <w:t>:</w:t>
      </w:r>
    </w:p>
    <w:p w14:paraId="676B6337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7CEB485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xml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version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encoding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"UTF-8"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6943793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</w:rPr>
        <w:t>java.net.URL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5C8E142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javafx.geometry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.Insets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51A8594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.control.Button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4276310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.control.TextField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4B443F9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1447B64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.layout.BorderPane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1E29A8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.layout.HBox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3F2877E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.layout.VBox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0E8C3B1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.text.Font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34C3FCA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DC18DCE" w14:textId="77777777" w:rsidR="000E6BD4" w:rsidRDefault="000E6BD4" w:rsidP="000E6BD4">
      <w:pPr>
        <w:pStyle w:val="NormalWeb"/>
        <w:shd w:val="clear" w:color="auto" w:fill="2F2F2F"/>
        <w:spacing w:before="30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  <w:u w:val="single"/>
        </w:rPr>
        <w:t>BorderPane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javafx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/21"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xmlns:fx</w:t>
      </w:r>
      <w:proofErr w:type="spellEnd"/>
      <w:proofErr w:type="gram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fx:controller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application.edit_book_controller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569F59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bottom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CFEC4C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  <w:u w:val="single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edit_root_page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"387.0"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"546.0"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stylesheets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"@edit_book.css"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BorderPane.alignment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4D0890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F25668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8DAF72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edit_title_field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Book Title"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347554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2A03A2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7E483A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49C479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A7300C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8F1065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18C245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85C2D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341AB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95661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1DE974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edit_author_field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Author Name"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35DE79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48973A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82791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0F4C4C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92E59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21E995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AEC66C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A30D76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EC3C6C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7ACD97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D20888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edit_isbn_field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ISBN Number"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42236A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F9854F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1FFE0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05EAE0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B46E87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A50A6E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31F899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BEE3D0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DA6E5F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6D2159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49242D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edit_availability_field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Availability Status"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A1B839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C94A60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DB32B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D8FDB2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2D6F58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B971DA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F58898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2A1947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BC902C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97B6D1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F1425F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301CAE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Button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  <w:u w:val="single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updateButton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update_book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"Update Book"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styleClass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"action-button"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6D0D22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Button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  <w:u w:val="single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cancelButton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cancel_edit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"Cancel"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41B401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47794D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A95E3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3375FD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"@edit_book.css"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E63FEA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D2C9D0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390683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5FABD9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bottom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F47A8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BorderPane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FEE8EAF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31F9305D" w14:textId="119509D1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Edit_Book.css:</w:t>
      </w:r>
    </w:p>
    <w:p w14:paraId="0EC92B5F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256C3CB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.title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461F86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24px;</w:t>
      </w:r>
      <w:proofErr w:type="gramEnd"/>
    </w:p>
    <w:p w14:paraId="7D83123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-font-weight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bold;</w:t>
      </w:r>
      <w:proofErr w:type="gramEnd"/>
    </w:p>
    <w:p w14:paraId="285E5B1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#333366; </w:t>
      </w:r>
      <w:r>
        <w:rPr>
          <w:rFonts w:ascii="Courier New" w:hAnsi="Courier New" w:cs="Courier New"/>
          <w:color w:val="626262"/>
          <w:sz w:val="20"/>
          <w:szCs w:val="20"/>
        </w:rPr>
        <w:t>/* Dark blue color */</w:t>
      </w:r>
    </w:p>
    <w:p w14:paraId="46D9411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17A40B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B671F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.label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0E240D0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18px;</w:t>
      </w:r>
      <w:proofErr w:type="gramEnd"/>
    </w:p>
    <w:p w14:paraId="18141C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-font-weight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bold;</w:t>
      </w:r>
      <w:proofErr w:type="gramEnd"/>
    </w:p>
    <w:p w14:paraId="568726D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#666666; </w:t>
      </w:r>
      <w:r>
        <w:rPr>
          <w:rFonts w:ascii="Courier New" w:hAnsi="Courier New" w:cs="Courier New"/>
          <w:color w:val="626262"/>
          <w:sz w:val="20"/>
          <w:szCs w:val="20"/>
        </w:rPr>
        <w:t>/* Gray color */</w:t>
      </w:r>
    </w:p>
    <w:p w14:paraId="19EA5A6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4E9A054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5C8ED3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.action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084196A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16px;</w:t>
      </w:r>
      <w:proofErr w:type="gramEnd"/>
    </w:p>
    <w:p w14:paraId="573D2A3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#007bff; </w:t>
      </w:r>
      <w:r>
        <w:rPr>
          <w:rFonts w:ascii="Courier New" w:hAnsi="Courier New" w:cs="Courier New"/>
          <w:color w:val="626262"/>
          <w:sz w:val="20"/>
          <w:szCs w:val="20"/>
        </w:rPr>
        <w:t>/* Background color */</w:t>
      </w:r>
    </w:p>
    <w:p w14:paraId="60890D2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white;</w:t>
      </w:r>
      <w:proofErr w:type="gramEnd"/>
    </w:p>
    <w:p w14:paraId="04CB034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10px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20px;</w:t>
      </w:r>
      <w:proofErr w:type="gramEnd"/>
    </w:p>
    <w:p w14:paraId="7B48F69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39298D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-cursor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hand;</w:t>
      </w:r>
      <w:proofErr w:type="gramEnd"/>
    </w:p>
    <w:p w14:paraId="0A1D7EB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2893D70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AABF9A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CE7B00"/>
          <w:sz w:val="20"/>
          <w:szCs w:val="20"/>
        </w:rPr>
        <w:t>action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-button:hover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294A5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#0056b3; </w:t>
      </w:r>
      <w:r>
        <w:rPr>
          <w:rFonts w:ascii="Courier New" w:hAnsi="Courier New" w:cs="Courier New"/>
          <w:color w:val="626262"/>
          <w:sz w:val="20"/>
          <w:szCs w:val="20"/>
        </w:rPr>
        <w:t>/* Darker background color */</w:t>
      </w:r>
    </w:p>
    <w:p w14:paraId="5B9DFDA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571A08C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CCF8A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610E3E0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16px;</w:t>
      </w:r>
      <w:proofErr w:type="gramEnd"/>
    </w:p>
    <w:p w14:paraId="7A6FAB2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2904D71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3px;</w:t>
      </w:r>
      <w:proofErr w:type="gramEnd"/>
    </w:p>
    <w:p w14:paraId="39BD9AB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#ccc; </w:t>
      </w:r>
      <w:r>
        <w:rPr>
          <w:rFonts w:ascii="Courier New" w:hAnsi="Courier New" w:cs="Courier New"/>
          <w:color w:val="626262"/>
          <w:sz w:val="20"/>
          <w:szCs w:val="20"/>
        </w:rPr>
        <w:t>/* Light gray color */</w:t>
      </w:r>
    </w:p>
    <w:p w14:paraId="39E4A81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1px;</w:t>
      </w:r>
      <w:proofErr w:type="gramEnd"/>
    </w:p>
    <w:p w14:paraId="14110C6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-prompt-text-fill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#aaa; </w:t>
      </w:r>
      <w:r>
        <w:rPr>
          <w:rFonts w:ascii="Courier New" w:hAnsi="Courier New" w:cs="Courier New"/>
          <w:color w:val="626262"/>
          <w:sz w:val="20"/>
          <w:szCs w:val="20"/>
        </w:rPr>
        <w:t>/* Light gray color for prompt text */</w:t>
      </w:r>
    </w:p>
    <w:p w14:paraId="6D160FB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285E1AA3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5D97E631" w14:textId="0F928D57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Edit_book_controller.java:</w:t>
      </w:r>
    </w:p>
    <w:p w14:paraId="633165DA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6DD18ED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B62BDD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61A40E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39405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66936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311CD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2D840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52F0BD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edit_book_controller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8E5DDF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5823D8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107F3F6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u w:val="single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edit_author_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7CAF56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8A43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C3E452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u w:val="single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edit_availability_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BEF758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C7CBB3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7826505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u w:val="single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edit_isbn_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70E612D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56EBE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447E6FE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u w:val="single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198206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41FD25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3D4C23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42BD92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1367B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39DCA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0D365B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8F2C06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03CCFB5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cancel_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edit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9D378C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CE006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9F3390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2DF9CE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07924DB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update_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2BB2CC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trim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B1D85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bookAuthor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edit_author_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C43ED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edit_isbn_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ACA14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bookAvailability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edit_availability_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B386A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84132B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||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bookAuthor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||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bookIsbn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||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bookAvailability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843A1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"All fields are required."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90B6E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BC4CBC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7C961E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3BD12D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bookToUpdate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searchBook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bookTitle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7887F9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A94D57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bookToUpdate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ACE4D3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bookToUpdate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setAuthor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bookAuthor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774EAC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bookToUpdate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setIsbn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bookIsbn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7B5EDBA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bookToUpdate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setAvailability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bookAvailability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11DAB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A4178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updateTableView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Update the table 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view</w:t>
      </w:r>
      <w:proofErr w:type="gramEnd"/>
    </w:p>
    <w:p w14:paraId="6CC3089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2C70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"Success"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updated successfully."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DD1AB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D56585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not found."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87B94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5DBB1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82745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59322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89604B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getScene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getWindow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hide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3F7F9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50E12D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7F616F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6DC503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AlertType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INFORMATION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FED85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BEC44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setHeaderText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7C612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setContentText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A8306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showAndWait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56607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9C0C9F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4ED580E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7BBBFA49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7467A7BE" w14:textId="616AE926" w:rsidR="000E6BD4" w:rsidRDefault="000E6BD4" w:rsidP="002D2200">
      <w:pPr>
        <w:pStyle w:val="GraphicAnchor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Main_</w:t>
      </w:r>
      <w:proofErr w:type="gramStart"/>
      <w:r>
        <w:rPr>
          <w:b/>
          <w:bCs/>
          <w:sz w:val="24"/>
        </w:rPr>
        <w:t>view.fxml</w:t>
      </w:r>
      <w:proofErr w:type="spellEnd"/>
      <w:proofErr w:type="gramEnd"/>
      <w:r>
        <w:rPr>
          <w:b/>
          <w:bCs/>
          <w:sz w:val="24"/>
        </w:rPr>
        <w:t>:</w:t>
      </w:r>
    </w:p>
    <w:p w14:paraId="7898C0A3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13D0EFB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xml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version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encoding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"UTF-8"</w:t>
      </w: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5189C0C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</w:p>
    <w:p w14:paraId="2CB5AF6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javafx.geometry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.Insets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511771E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.control.Button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0B78FF6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.control.ListView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3BEA3E5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.control.Menu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2466BDD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.control.MenuBar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148CBA7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.control.MenuItem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75DA424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.control.Tab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512D1F2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.control.TabPane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4B108C6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.control.TextField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54E753F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.effect.DropShadow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498BF61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.image.Image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196C399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.image.ImageView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67E9B43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.layout.AnchorPane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0BB3667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.layout.BorderPane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7C6EBDD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.layout.HBox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3F74EBE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.layout.StackPane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038B6CE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.layout.VBox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16DE1EF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.text.Font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6257521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&lt;?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import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javafx.scene</w:t>
      </w:r>
      <w:proofErr w:type="gramEnd"/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>.text.Text</w:t>
      </w:r>
      <w:proofErr w:type="spellEnd"/>
      <w:r w:rsidRPr="000E6BD4">
        <w:rPr>
          <w:rFonts w:ascii="Courier New" w:eastAsia="Times New Roman" w:hAnsi="Courier New" w:cs="Courier New"/>
          <w:color w:val="0394BE"/>
          <w:sz w:val="20"/>
          <w:szCs w:val="20"/>
        </w:rPr>
        <w:t>?&gt;</w:t>
      </w:r>
    </w:p>
    <w:p w14:paraId="4AF4D3B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</w:p>
    <w:p w14:paraId="2D6BA08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  <w:u w:val="single"/>
        </w:rPr>
        <w:t>StackPane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maxHeight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"-Infinity"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maxWidth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"-Infinity"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minHeight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"-Infinity"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minWidth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"-Infinity"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"576.0"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"700.0"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stylesheets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"@main_view.css"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xmlns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javafx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/21"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xmlns:fx</w:t>
      </w:r>
      <w:proofErr w:type="spellEnd"/>
      <w:proofErr w:type="gram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fxml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/1"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fx:controller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application.main_view_controller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4FAFF1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C19D6B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"602.0"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"746.0"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64F533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right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C38674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lastRenderedPageBreak/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"550.0"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"134.0"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BorderPane.alignment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ADF0A2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99446B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contentDisplay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load_search_view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"150.0"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"134.0"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"Search Book"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869B33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A0C616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"48.0"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pickOnBounds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preserveRatio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80176E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B3B1E2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url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"@../../../../../../../../../Downloads/search.png"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3600E51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B62315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10B01E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E56244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9BAE50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name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"System Bold Italic"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21F1159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8D5DF6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FE7557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contentDisplay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load_book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"150.0"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"134.0"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"Add Book"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8C5BBA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4BCA2D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"51.0"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"48.0"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pickOnBounds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preserveRatio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3C04CF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355ED1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url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"@../../../../../../../../../Downloads/book.jpg"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276204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8C19DE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6D3C41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5178FE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3F7BAE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name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"System Bold Italic"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1C9F5A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BE2CBC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6B1957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contentDisplay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"143.0"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load_edit_book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"150.0"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"134.0"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"Edit book"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5C1060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911DD3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"34.0"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"31.0"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pickOnBounds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preserveRatio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D5F6AA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08C72C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url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"@../../../../../../../../../Downloads/EDIT.png"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71CD0E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788059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84C38F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F3343C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CBB615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name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"System Bold Italic"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B92F83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04A12A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4B9757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contentDisplay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"209.0"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load_book_table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"150.0"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"134.0"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"View Book"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9DD35D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668705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"48.0"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pickOnBounds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preserveRatio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FAAD2F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76CE07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url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"@../../../../../../../../../Downloads/view_book.png"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26ED1E8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1B942C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lastRenderedPageBreak/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B45059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1F5798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143347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name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"System Bold Italic"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A41651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9D020B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083BB8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contentDisplay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"209.0"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load_delete_search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"150.0"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"134.0"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"Delete Book"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8BE534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88EBDB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"38.0"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fitWidth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pickOnBounds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preserveRatio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"true"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70FE79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833B5B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url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"@../../../../../../../../../Downloads/DELETE.png"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2CDFF2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3C12E7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ImageView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5205BC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graphic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56DC53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F34E79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name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"System Bold Italic"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BA46BC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DC8BEA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946565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A6B53B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277AD4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right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440860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center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A622AE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TabPane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tabClosingPolicy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"UNAVAILABLE"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BorderPane.alignment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313FB5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09F01C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"Book Issue"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F13940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content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D22702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minHeight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minWidth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"180.0"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"200.0"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D35C7C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33D48C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"84.0"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"521.6"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"565.6"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spacing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AnchorPane.bottomAnchor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AnchorPane.leftAnchor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AnchorPane.rightAnchor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AnchorPane.topAnchor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11DB1F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B4128F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alignment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"566.0"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DCE976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99413C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fx:id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ent_book_title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promptText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"Enter Book Title"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styleClass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"menu-bar"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0C88C3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8B7232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44CC192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4ED0D4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52289F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alignment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"TOP_RIGHT"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"416.0"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styleClass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"menu-bar"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914E07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0F5082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345C95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749989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D6EF8F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fx:id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rez_title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fontSmoothingType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"LCD"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"OUTSIDE"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"Title"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wrappingWidth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"421.9830665588379"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55148F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A67DDA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DB0226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925444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lastRenderedPageBreak/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5B936B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5D755CB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A733FC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262D14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fx:id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rez_author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fontSmoothingType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"LCD"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"11.0"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"OUTSIDE"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"Book Author"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wrappingWidth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"421.9830665588379"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4040AF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A2605C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FB80E1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30152C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4D0C47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280E5AA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9B8ACC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CCA498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772BE9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8059F4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ABD835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364CB8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alignment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"566.0"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CE06D2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8C8681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focusTraversable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promptText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"Enter Member ID"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B4DAB3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DAE690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76FFD14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F0DC48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E3845A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alignment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"TOP_RIGHT"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"416.0"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styleClass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"menu-bar"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FD4173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68C729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05163A7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0CCE47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F661DF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fontSmoothingType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"LCD"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"OUTSIDE"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"Title"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wrappingWidth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"421.9830665588379"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B97AFE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543BC0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72906E1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9DB7E1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481BC6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026B40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7D487B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F67734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fontSmoothingType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"LCD"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"11.0"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strokeType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"OUTSIDE"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strokeWidth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"Book Author"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wrappingWidth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"421.9830665588379"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EBDADD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DC450B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7F59CE3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3488A8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0F7AE7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size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38ECFF5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font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70DA7D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1EBED1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2F3886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3C5040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83953B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A4E84E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414C721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lastRenderedPageBreak/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CC1F21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770268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alignment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"159.0"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"566.0"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styleClass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"menu-bar"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48202C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AB12C9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load_issue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"30.0"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"94.0"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"Issue"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5A085B5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</w:p>
    <w:p w14:paraId="0DA52B8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4842E8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DFA431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4EBC25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38B2AF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5CFB475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EEC2AF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VBox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538600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EC9C04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CE1DFF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content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05A232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D047FB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"Renew/Submission"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0A5626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content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3BC129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minHeight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minWidth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"180.0"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"200.0"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121B4D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522BC3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layoutX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layoutY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"496.8"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"565.6"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AnchorPane.bottomAnchor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AnchorPane.leftAnchor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AnchorPane.rightAnchor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AnchorPane.topAnchor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"0.0"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09AB73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A72766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fx:id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search_title_field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alignment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"26.0"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"440.0"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promptText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"Enter Book Title"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BorderPane.alignment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43600D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6C9F93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"10.0"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D69872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473699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AA5BDB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36BC76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center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8CCD36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ListView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BorderPane.alignment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4D6868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4F3FC2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bottom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left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right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F1C46F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padding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ADB6EC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ListView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F35F50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center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404F4F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bottom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D376EA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alignment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"99.0"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"566.0"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styleClass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"menu-bar"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BorderPane.alignment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29C768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77BD09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"30.0"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"94.0"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"Renew"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3FD151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F1E885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left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516156E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E4FF24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C0F3CA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"30.0"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"94.0"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"Submission"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"CENTER"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F96B3D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37E7C4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left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"20.0"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2673622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lastRenderedPageBreak/>
        <w:t xml:space="preserve">   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38A27C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Button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6249F1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5F7E5C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HBox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2362A5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bottom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303A79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E41577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BC4997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040370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content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A8C0EC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A202FE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FDA868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TabPane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D690D6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center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2338F7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F13B5C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MenuBar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prefHeight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"30.0"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prefWidth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"700.0"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BorderPane.alignment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"TOP_RIGHT"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2315C33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AAAE05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proofErr w:type="gram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&lt;!--</w:t>
      </w:r>
      <w:proofErr w:type="gram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File Menu --&gt;</w:t>
      </w:r>
    </w:p>
    <w:p w14:paraId="786CBB2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"File"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E54895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items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C25445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"New"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handleNewAction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0CBB9BF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"Open"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handleOpenAction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45A3A5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"Save"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handleSaveAction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47C70D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"Save As"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handleSaveAsAction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5010CFF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"Exit"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handleExitAction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45C4AE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items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3B28FE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4487BA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</w:p>
    <w:p w14:paraId="5BBC4F2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proofErr w:type="gram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&lt;!--</w:t>
      </w:r>
      <w:proofErr w:type="gram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Edit Menu --&gt;</w:t>
      </w:r>
    </w:p>
    <w:p w14:paraId="62350EF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"Edit"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88CE3D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items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00E7AF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"Add Book"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handleAddBookAction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06901BD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"Edit Book"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handleEditBookAction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6189C7B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"Delete Book"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handleDeleteBookAction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7DBFE74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items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4617D42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B31A0ED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</w:p>
    <w:p w14:paraId="59F75AA5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proofErr w:type="gram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&lt;!--</w:t>
      </w:r>
      <w:proofErr w:type="gram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View Menu --&gt;</w:t>
      </w:r>
    </w:p>
    <w:p w14:paraId="015D4EC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"View"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3A3CBC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items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DCEA1C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"View All Books"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handleViewAllBooksAction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2B217C74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MenuItem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mnemonicParsing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"false"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text</w:t>
      </w:r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"Search Books"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proofErr w:type="spellStart"/>
      <w:r w:rsidRPr="000E6BD4">
        <w:rPr>
          <w:rFonts w:ascii="Courier New" w:eastAsia="Times New Roman" w:hAnsi="Courier New" w:cs="Courier New"/>
          <w:color w:val="A7EC21"/>
          <w:sz w:val="20"/>
          <w:szCs w:val="20"/>
        </w:rPr>
        <w:t>onAction</w:t>
      </w:r>
      <w:proofErr w:type="spellEnd"/>
      <w:r w:rsidRPr="000E6BD4">
        <w:rPr>
          <w:rFonts w:ascii="Courier New" w:eastAsia="Times New Roman" w:hAnsi="Courier New" w:cs="Courier New"/>
          <w:color w:val="52CA11"/>
          <w:sz w:val="20"/>
          <w:szCs w:val="20"/>
        </w:rPr>
        <w:t>=</w:t>
      </w:r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"#</w:t>
      </w:r>
      <w:proofErr w:type="spellStart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handleSearchBooksAction</w:t>
      </w:r>
      <w:proofErr w:type="spellEnd"/>
      <w:r w:rsidRPr="000E6BD4">
        <w:rPr>
          <w:rFonts w:ascii="Courier New" w:eastAsia="Times New Roman" w:hAnsi="Courier New" w:cs="Courier New"/>
          <w:i/>
          <w:iCs/>
          <w:color w:val="17C694"/>
          <w:sz w:val="20"/>
          <w:szCs w:val="20"/>
        </w:rPr>
        <w:t>"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3EB03F4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items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0A78C8D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6BE64A1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menus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12763F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</w:p>
    <w:p w14:paraId="3F3378D0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proofErr w:type="gram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&lt;!--</w:t>
      </w:r>
      <w:proofErr w:type="gram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Adding a </w:t>
      </w:r>
      <w:proofErr w:type="spell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DropShadow</w:t>
      </w:r>
      <w:proofErr w:type="spell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effect to the </w:t>
      </w:r>
      <w:proofErr w:type="spell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MenuBar</w:t>
      </w:r>
      <w:proofErr w:type="spell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--&gt;</w:t>
      </w:r>
    </w:p>
    <w:p w14:paraId="34AE9B3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effect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2985EDD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DropShadow</w:t>
      </w:r>
      <w:proofErr w:type="spellEnd"/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2022EE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effect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8CEB0BA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lastRenderedPageBreak/>
        <w:t xml:space="preserve">            </w:t>
      </w:r>
    </w:p>
    <w:p w14:paraId="2C5EDB1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proofErr w:type="gram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&lt;!--</w:t>
      </w:r>
      <w:proofErr w:type="gram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Setting margin for the </w:t>
      </w:r>
      <w:proofErr w:type="spellStart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>MenuBar</w:t>
      </w:r>
      <w:proofErr w:type="spellEnd"/>
      <w:r w:rsidRPr="000E6BD4">
        <w:rPr>
          <w:rFonts w:ascii="Courier New" w:eastAsia="Times New Roman" w:hAnsi="Courier New" w:cs="Courier New"/>
          <w:color w:val="626262"/>
          <w:sz w:val="20"/>
          <w:szCs w:val="20"/>
        </w:rPr>
        <w:t xml:space="preserve"> --&gt;</w:t>
      </w:r>
    </w:p>
    <w:p w14:paraId="4E07BD3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9F31292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Insets</w:t>
      </w:r>
      <w:r w:rsidRPr="000E6BD4">
        <w:rPr>
          <w:rFonts w:ascii="Courier New" w:eastAsia="Times New Roman" w:hAnsi="Courier New" w:cs="Courier New"/>
          <w:color w:val="AAAAAA"/>
          <w:sz w:val="20"/>
          <w:szCs w:val="20"/>
        </w:rPr>
        <w:t xml:space="preserve">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/&gt;</w:t>
      </w:r>
    </w:p>
    <w:p w14:paraId="1D1C1CDE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BorderPane.margin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A8C4278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MenuBar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51DEDCEB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top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6DCE0FB7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BorderPane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153DD259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children</w:t>
      </w: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7FBB6556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  </w:t>
      </w:r>
    </w:p>
    <w:p w14:paraId="532B9F9C" w14:textId="77777777" w:rsidR="000E6BD4" w:rsidRPr="000E6BD4" w:rsidRDefault="000E6BD4" w:rsidP="000E6BD4">
      <w:pPr>
        <w:shd w:val="clear" w:color="auto" w:fill="2F2F2F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&lt;/</w:t>
      </w:r>
      <w:proofErr w:type="spellStart"/>
      <w:r w:rsidRPr="000E6BD4">
        <w:rPr>
          <w:rFonts w:ascii="Courier New" w:eastAsia="Times New Roman" w:hAnsi="Courier New" w:cs="Courier New"/>
          <w:b/>
          <w:bCs/>
          <w:color w:val="03A8D8"/>
          <w:sz w:val="20"/>
          <w:szCs w:val="20"/>
        </w:rPr>
        <w:t>StackPane</w:t>
      </w:r>
      <w:proofErr w:type="spellEnd"/>
      <w:r w:rsidRPr="000E6BD4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</w:p>
    <w:p w14:paraId="3B97F35C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512F1AA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20649E57" w14:textId="575CB796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Main_view.css:</w:t>
      </w:r>
    </w:p>
    <w:p w14:paraId="48E36656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1B91927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styles.css */</w:t>
      </w:r>
    </w:p>
    <w:p w14:paraId="3AABBAF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9314FC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styles */</w:t>
      </w:r>
    </w:p>
    <w:p w14:paraId="23CD82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.menu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-bar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1E1E896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f0f0f0;</w:t>
      </w:r>
      <w:proofErr w:type="gramEnd"/>
    </w:p>
    <w:p w14:paraId="1488D82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60D842E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38C6F3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945BA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.menu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5F8C6C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  <w:u w:val="single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  <w:u w:val="single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  <w:u w:val="single"/>
        </w:rPr>
        <w:t>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#333333;</w:t>
      </w:r>
      <w:proofErr w:type="gramEnd"/>
    </w:p>
    <w:p w14:paraId="2923E25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60AF4D6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038E61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styles.css */</w:t>
      </w:r>
    </w:p>
    <w:p w14:paraId="61E00EB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BA1872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Padding between Menu and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MenuItems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2ECBBD7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styles.css */</w:t>
      </w:r>
    </w:p>
    <w:p w14:paraId="59312CD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E930CE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Spacing between Menu items */</w:t>
      </w:r>
    </w:p>
    <w:p w14:paraId="7A63B67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.menu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5E5CC3C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0 20 0 20; </w:t>
      </w:r>
      <w:r>
        <w:rPr>
          <w:rFonts w:ascii="Courier New" w:hAnsi="Courier New" w:cs="Courier New"/>
          <w:color w:val="626262"/>
          <w:sz w:val="20"/>
          <w:szCs w:val="20"/>
        </w:rPr>
        <w:t>/* Top, Right, Bottom, Left padding */</w:t>
      </w:r>
    </w:p>
    <w:p w14:paraId="27D0B35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0C7CF3F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0A7F8A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6FB527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298A99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5AE6BA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F63E9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Button styles */</w:t>
      </w:r>
    </w:p>
    <w:p w14:paraId="1707E0F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.action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44F5F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#4CAF50; </w:t>
      </w:r>
      <w:r>
        <w:rPr>
          <w:rFonts w:ascii="Courier New" w:hAnsi="Courier New" w:cs="Courier New"/>
          <w:color w:val="626262"/>
          <w:sz w:val="20"/>
          <w:szCs w:val="20"/>
        </w:rPr>
        <w:t>/* Green background */</w:t>
      </w:r>
    </w:p>
    <w:p w14:paraId="1422667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white; </w:t>
      </w:r>
      <w:r>
        <w:rPr>
          <w:rFonts w:ascii="Courier New" w:hAnsi="Courier New" w:cs="Courier New"/>
          <w:color w:val="626262"/>
          <w:sz w:val="20"/>
          <w:szCs w:val="20"/>
        </w:rPr>
        <w:t>/* White text */</w:t>
      </w:r>
    </w:p>
    <w:p w14:paraId="06C0EEB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14px;</w:t>
      </w:r>
      <w:proofErr w:type="gramEnd"/>
    </w:p>
    <w:p w14:paraId="3292D16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10px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20px;</w:t>
      </w:r>
      <w:proofErr w:type="gramEnd"/>
    </w:p>
    <w:p w14:paraId="4577231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068B2E8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1px;</w:t>
      </w:r>
      <w:proofErr w:type="gramEnd"/>
    </w:p>
    <w:p w14:paraId="2485022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>: #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cccccc;</w:t>
      </w:r>
      <w:proofErr w:type="gramEnd"/>
    </w:p>
    <w:p w14:paraId="1DB1725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B7BF5A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8AF7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CE7B00"/>
          <w:sz w:val="20"/>
          <w:szCs w:val="20"/>
        </w:rPr>
        <w:t>action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-button:hover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774BBD8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#45a049; </w:t>
      </w:r>
      <w:r>
        <w:rPr>
          <w:rFonts w:ascii="Courier New" w:hAnsi="Courier New" w:cs="Courier New"/>
          <w:color w:val="626262"/>
          <w:sz w:val="20"/>
          <w:szCs w:val="20"/>
        </w:rPr>
        <w:t>/* Darker green background on hover */</w:t>
      </w:r>
    </w:p>
    <w:p w14:paraId="2FB2A13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2DE6A4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9A1113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styles */</w:t>
      </w:r>
    </w:p>
    <w:p w14:paraId="131D838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.text-field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6E4ACB9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#ffffff; </w:t>
      </w:r>
      <w:r>
        <w:rPr>
          <w:rFonts w:ascii="Courier New" w:hAnsi="Courier New" w:cs="Courier New"/>
          <w:color w:val="626262"/>
          <w:sz w:val="20"/>
          <w:szCs w:val="20"/>
        </w:rPr>
        <w:t>/* White background */</w:t>
      </w:r>
    </w:p>
    <w:p w14:paraId="467271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#cccccc; </w:t>
      </w:r>
      <w:r>
        <w:rPr>
          <w:rFonts w:ascii="Courier New" w:hAnsi="Courier New" w:cs="Courier New"/>
          <w:color w:val="626262"/>
          <w:sz w:val="20"/>
          <w:szCs w:val="20"/>
        </w:rPr>
        <w:t>/* Light gray border */</w:t>
      </w:r>
    </w:p>
    <w:p w14:paraId="2F8658A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5003580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14px;</w:t>
      </w:r>
      <w:proofErr w:type="gramEnd"/>
    </w:p>
    <w:p w14:paraId="2B5402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8px;</w:t>
      </w:r>
      <w:proofErr w:type="gramEnd"/>
    </w:p>
    <w:p w14:paraId="50F8227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5A4EBA6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951910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Add border between text fields */</w:t>
      </w:r>
    </w:p>
    <w:p w14:paraId="6934A4C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.text-field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+ </w:t>
      </w:r>
      <w:r>
        <w:rPr>
          <w:rFonts w:ascii="Courier New" w:hAnsi="Courier New" w:cs="Courier New"/>
          <w:color w:val="CE7B00"/>
          <w:sz w:val="20"/>
          <w:szCs w:val="20"/>
        </w:rPr>
        <w:t>.text-field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3A3840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0 0 1 0; </w:t>
      </w:r>
      <w:r>
        <w:rPr>
          <w:rFonts w:ascii="Courier New" w:hAnsi="Courier New" w:cs="Courier New"/>
          <w:color w:val="626262"/>
          <w:sz w:val="20"/>
          <w:szCs w:val="20"/>
        </w:rPr>
        <w:t>/* Only bottom border */</w:t>
      </w:r>
    </w:p>
    <w:p w14:paraId="530D9AF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4BFE26E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02768D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TabPane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styles */</w:t>
      </w:r>
    </w:p>
    <w:p w14:paraId="32ED38A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.tab-pane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51A2212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-tab-min-height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50px;</w:t>
      </w:r>
      <w:proofErr w:type="gramEnd"/>
    </w:p>
    <w:p w14:paraId="53DF870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-tab-max-height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50px;</w:t>
      </w:r>
      <w:proofErr w:type="gramEnd"/>
    </w:p>
    <w:p w14:paraId="414BDC8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1658F23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516F3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.tab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68246A2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16px;</w:t>
      </w:r>
      <w:proofErr w:type="gramEnd"/>
    </w:p>
    <w:p w14:paraId="5808ED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C1A18C1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1D2C7277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4A12E5D" w14:textId="0B6D393B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Main_view_controller.java:</w:t>
      </w:r>
    </w:p>
    <w:p w14:paraId="72177CD8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623766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262D5E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4B3A26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6A33D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52C7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FXMLLoader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ABD7D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Parent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83B53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CBA04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stage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Stage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CF839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F8884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91FE9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E1A4A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IOException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7574E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0138A0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main_view_controller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8A317E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3D86E8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1141B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2B63CF7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ent_book_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F1BBA2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5C1A93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018643A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author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6DF3EB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D76619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118A415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7FF9B59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9B8DB5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3C309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search_title_field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This is the search field for the book search 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module</w:t>
      </w:r>
      <w:proofErr w:type="gramEnd"/>
    </w:p>
    <w:p w14:paraId="5C5D85A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ADC230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3A382CC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display_book_controller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81A2CA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BookSearchController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bookSearchController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Add a reference to the 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BookSearchController</w:t>
      </w:r>
      <w:proofErr w:type="spellEnd"/>
      <w:proofErr w:type="gramEnd"/>
    </w:p>
    <w:p w14:paraId="3F2FC72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edit_book_controller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editBookController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Add a reference to the 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EditBookController</w:t>
      </w:r>
      <w:proofErr w:type="spellEnd"/>
      <w:proofErr w:type="gramEnd"/>
    </w:p>
    <w:p w14:paraId="26F7FDC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delete_book_controller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deleteBookController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2CEC6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Main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  <w:u w:val="single"/>
        </w:rPr>
        <w:t>mainApp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192D05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84FDEA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setMainApp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Main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mainApp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B1E150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mainApp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mainApp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1944E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075DEF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4F84DC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54CD8C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load_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C9A0B6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Sample.fxml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Window"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B470B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15517E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8823F9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57CEAC2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load_book_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table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EAEDF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display_book.fxml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Search Window"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D19B2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3A245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32923E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F6F0DD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272B05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4E405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0AB3B7B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load_edit_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B9B0A5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edit_book.fxml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"Edit Book"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E8B4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editBookController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B58C7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editBookController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7E1032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E41958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511362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0574A2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C4F87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27D94F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6C8EBD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550BCF8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load_search_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1261C2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bookSearch.fxml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Search Window"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12EC6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bookSearchController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703AB9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bookSearchController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initialize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Initialize the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BookSearchController</w:t>
      </w:r>
      <w:proofErr w:type="spellEnd"/>
    </w:p>
    <w:p w14:paraId="12D9C19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6E5085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B7CB6F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A83C34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0BE822D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load_delete_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search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38D389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delete_book.fxml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"Delete Book"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C1ED2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deleteBookController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9B4A0C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deleteBookController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188CC6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17858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96995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628B091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0AE801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19EF4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4A0798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handleNewAction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0661DE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New action</w:t>
      </w:r>
    </w:p>
    <w:p w14:paraId="089578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"Info"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"New action selected."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3B2F6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E95F81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A5AEE8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0D7EAEE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handleOpenAction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007B9C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Open action</w:t>
      </w:r>
    </w:p>
    <w:p w14:paraId="536F623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"Info"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"Open action selected."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18683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621C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0DFFEA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5C38523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handleSaveAction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7B7A96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Save action</w:t>
      </w:r>
    </w:p>
    <w:p w14:paraId="5BEBAE6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"Info"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"Save action selected."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8FD1A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76A109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B0C2C1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D03DB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handleSaveAsAction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801D3B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Save As action</w:t>
      </w:r>
    </w:p>
    <w:p w14:paraId="592522F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"Info"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"Save As action selected."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BC7DF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A38FA5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6E9C43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11A202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handleExitAction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250DA7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Exit action</w:t>
      </w:r>
    </w:p>
    <w:p w14:paraId="32D95CE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7CDA55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4CE6E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C420B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7CB7457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handleAddBookAction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DF183B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Add Book action</w:t>
      </w:r>
    </w:p>
    <w:p w14:paraId="555692B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Sample.fxml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Window"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46654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8A7E12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B75945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78C7F0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handleEditBookAction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9752CF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Edit Book action</w:t>
      </w:r>
    </w:p>
    <w:p w14:paraId="0F4BFB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edit_book.fxml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"Edit Book"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0392F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editBookController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129C32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editBookController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A309CA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5F6018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9A4F8C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8E98DC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2F0620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handleDeleteBookAction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AECBD6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Delete Book action</w:t>
      </w:r>
    </w:p>
    <w:p w14:paraId="772B91C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delete_book.fxml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"Delete Book"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846C5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deleteBookController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C3C1DF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deleteBookController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957667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90227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2A1701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65730E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19FBC70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handleViewAllBooksAction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B0EA7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View All Books action</w:t>
      </w:r>
    </w:p>
    <w:p w14:paraId="2C42FBF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display_book.fxml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Search Window"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C969C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9EBEDD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B0FC57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71846B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95CDEE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AE0EFC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25BA2A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handleSearchBooksAction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07B8FB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Handle Search Books action</w:t>
      </w:r>
    </w:p>
    <w:p w14:paraId="1F4588B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bookSearch.fxml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Search Window"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9BC76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bookSearchController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83C97D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bookSearchController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initialize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79ABD5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65DC9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71892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4C5303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loadWindow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loc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BD7BB7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E3EDBD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FXMLLoader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loader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FXMLLoader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DF668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getResource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loc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85396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EABE6"/>
          <w:sz w:val="20"/>
          <w:szCs w:val="20"/>
        </w:rPr>
        <w:t>Parent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parent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load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F8CE6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1290C3"/>
          <w:sz w:val="20"/>
          <w:szCs w:val="20"/>
        </w:rPr>
        <w:t>Stage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stage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Stage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13546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stage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98FCF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stage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setScene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Scene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parent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2D162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stage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show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B887A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338DA3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79ABFF"/>
          <w:sz w:val="20"/>
          <w:szCs w:val="20"/>
        </w:rPr>
        <w:t>loc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Sample.fxml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17A9C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getController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D8E33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setDisplayController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89106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79ABFF"/>
          <w:sz w:val="20"/>
          <w:szCs w:val="20"/>
        </w:rPr>
        <w:t>loc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display_book.fxml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EAB8B9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getController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1714F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E8C444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setDisplayController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displayController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762393D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79ABFF"/>
          <w:sz w:val="20"/>
          <w:szCs w:val="20"/>
        </w:rPr>
        <w:t>loc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bookSearch.fxml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DEB35E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bookSearchController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getController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7F015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79ABFF"/>
          <w:sz w:val="20"/>
          <w:szCs w:val="20"/>
        </w:rPr>
        <w:t>loc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edit_book.fxml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A62F8B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editBookController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getController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ED42D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79ABFF"/>
          <w:sz w:val="20"/>
          <w:szCs w:val="20"/>
        </w:rPr>
        <w:t>loc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"/application/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delete_book.fxml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62A770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deleteBookController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getController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24BBC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A44ADA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7C6393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8E5F6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AlertType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EDE90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1079E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setHeaderText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21184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setContentText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"Failed to load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AE91E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showAndWait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2000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5BFB6B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6D2701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223E14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585307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11A1F5E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load_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issue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D62F49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ent_book_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4DE04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EA1F0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58381B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"Please enter a book title."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13EC2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45831A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67562B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05966F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foundBook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searchBook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bookTitle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0CFF3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4AC84C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96EA99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6C39B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rez_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author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foundBook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getAuthor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EF7FC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60665E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not found."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7F98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016849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AE92F3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C5C1E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AB873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AlertType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INFORMATION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70195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88BA7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setHeaderText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66CA0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setContentText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61B4C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showAndWait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620E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EC5439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56455B1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08AE80BF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177931A" w14:textId="6E4EF979" w:rsidR="000E6BD4" w:rsidRDefault="000E6BD4" w:rsidP="002D2200">
      <w:pPr>
        <w:pStyle w:val="GraphicAnchor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Display_</w:t>
      </w:r>
      <w:proofErr w:type="gramStart"/>
      <w:r>
        <w:rPr>
          <w:b/>
          <w:bCs/>
          <w:sz w:val="24"/>
        </w:rPr>
        <w:t>book.fxml</w:t>
      </w:r>
      <w:proofErr w:type="spellEnd"/>
      <w:proofErr w:type="gramEnd"/>
      <w:r>
        <w:rPr>
          <w:b/>
          <w:bCs/>
          <w:sz w:val="24"/>
        </w:rPr>
        <w:t>:</w:t>
      </w:r>
    </w:p>
    <w:p w14:paraId="4298B06C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0269F3F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xml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version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encoding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"UTF-8"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35BFF14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F98791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</w:rPr>
        <w:t>java.net.URL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3769D2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.control.TableColumn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71CCAB3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.control.TableView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53D0C81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0B9867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0BB2739" w14:textId="77777777" w:rsidR="000E6BD4" w:rsidRDefault="000E6BD4" w:rsidP="000E6BD4">
      <w:pPr>
        <w:pStyle w:val="NormalWeb"/>
        <w:shd w:val="clear" w:color="auto" w:fill="2F2F2F"/>
        <w:spacing w:before="30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  <w:u w:val="single"/>
        </w:rPr>
        <w:t>AnchorPane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  <w:u w:val="single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root_page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maxHeight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maxWidth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minHeight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minWidth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"-Infinity"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"400.0"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"600.0"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javafx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/21"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xmlns:fx</w:t>
      </w:r>
      <w:proofErr w:type="spellEnd"/>
      <w:proofErr w:type="gram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fx:controller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application.display_book_controller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6DCBB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D21730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view_table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"7.0"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"400.0"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"600.0"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AnchorPane.bottomAnchor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AnchorPane.leftAnchor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AnchorPane.rightAnchor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AnchorPane.topAnchor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"0.0"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7475CF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columns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7C54B6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title_col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"75.0"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Ttile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6EAEE6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author_col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"75.0"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"Author"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DC80D6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isbn_col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"75.0"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"ISBN"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EB60BB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avail_col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"75.0"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"Availability"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58ED59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columns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481306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columnResizePolicy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B2B1BC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fx:constant</w:t>
      </w:r>
      <w:proofErr w:type="spellEnd"/>
      <w:proofErr w:type="gram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"CONSTRAINED_RESIZE_POLICY"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FD5E09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columnResizePolicy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B15A9E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924648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43165C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61B9D1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"@display_book.css"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C65CAE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"@display_book.css"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824DF9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9A1C8F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6401109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B5D1919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74F90C8B" w14:textId="1997C2F8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Display_book.css:</w:t>
      </w:r>
    </w:p>
    <w:p w14:paraId="46ED457E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77BE0D7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511815C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-view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407608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#f4f4f4; </w:t>
      </w:r>
      <w:r>
        <w:rPr>
          <w:rFonts w:ascii="Courier New" w:hAnsi="Courier New" w:cs="Courier New"/>
          <w:color w:val="626262"/>
          <w:sz w:val="20"/>
          <w:szCs w:val="20"/>
        </w:rPr>
        <w:t>/* Light gray background */</w:t>
      </w:r>
    </w:p>
    <w:p w14:paraId="4A0E3B6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1F0AF3D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239EC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TableColumns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03432E2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-column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34EFAF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-alignment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CENTER; </w:t>
      </w:r>
      <w:r>
        <w:rPr>
          <w:rFonts w:ascii="Courier New" w:hAnsi="Courier New" w:cs="Courier New"/>
          <w:color w:val="626262"/>
          <w:sz w:val="20"/>
          <w:szCs w:val="20"/>
        </w:rPr>
        <w:t>/* Center align text in columns */</w:t>
      </w:r>
    </w:p>
    <w:p w14:paraId="47FDDFC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14px; </w:t>
      </w:r>
      <w:r>
        <w:rPr>
          <w:rFonts w:ascii="Courier New" w:hAnsi="Courier New" w:cs="Courier New"/>
          <w:color w:val="626262"/>
          <w:sz w:val="20"/>
          <w:szCs w:val="20"/>
        </w:rPr>
        <w:t>/* Font size */</w:t>
      </w:r>
    </w:p>
    <w:p w14:paraId="717F1E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4BB3D1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E23FE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Header */</w:t>
      </w:r>
    </w:p>
    <w:p w14:paraId="15E5E3E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-view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E7B00"/>
          <w:sz w:val="20"/>
          <w:szCs w:val="20"/>
        </w:rPr>
        <w:t>.column-header-background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F6542D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#e0e0e0; </w:t>
      </w:r>
      <w:r>
        <w:rPr>
          <w:rFonts w:ascii="Courier New" w:hAnsi="Courier New" w:cs="Courier New"/>
          <w:color w:val="626262"/>
          <w:sz w:val="20"/>
          <w:szCs w:val="20"/>
        </w:rPr>
        <w:t>/* Light gray background */</w:t>
      </w:r>
    </w:p>
    <w:p w14:paraId="5AC1890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4DB3568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40AF8E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Rows */</w:t>
      </w:r>
    </w:p>
    <w:p w14:paraId="63FB351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-row-cell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3730B3B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#ffffff; </w:t>
      </w:r>
      <w:r>
        <w:rPr>
          <w:rFonts w:ascii="Courier New" w:hAnsi="Courier New" w:cs="Courier New"/>
          <w:color w:val="626262"/>
          <w:sz w:val="20"/>
          <w:szCs w:val="20"/>
        </w:rPr>
        <w:t>/* White background for rows */</w:t>
      </w:r>
    </w:p>
    <w:p w14:paraId="626B06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EDFEE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FDE15C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CE7B00"/>
          <w:sz w:val="20"/>
          <w:szCs w:val="20"/>
        </w:rPr>
        <w:t>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-row-cell:odd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75F71E2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#f9f9f9; </w:t>
      </w:r>
      <w:r>
        <w:rPr>
          <w:rFonts w:ascii="Courier New" w:hAnsi="Courier New" w:cs="Courier New"/>
          <w:color w:val="626262"/>
          <w:sz w:val="20"/>
          <w:szCs w:val="20"/>
        </w:rPr>
        <w:t>/* Slightly different shade for odd rows */</w:t>
      </w:r>
    </w:p>
    <w:p w14:paraId="244DBA3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54ED418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CF762F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CE7B00"/>
          <w:sz w:val="20"/>
          <w:szCs w:val="20"/>
        </w:rPr>
        <w:t>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-row-cell:selected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299D24F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#cce5ff; </w:t>
      </w:r>
      <w:r>
        <w:rPr>
          <w:rFonts w:ascii="Courier New" w:hAnsi="Courier New" w:cs="Courier New"/>
          <w:color w:val="626262"/>
          <w:sz w:val="20"/>
          <w:szCs w:val="20"/>
        </w:rPr>
        <w:t>/* Light blue background for selected row */</w:t>
      </w:r>
    </w:p>
    <w:p w14:paraId="0C9F827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5E5C5F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8C896A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 xml:space="preserve">/* Styling </w:t>
      </w:r>
      <w:proofErr w:type="spellStart"/>
      <w:r>
        <w:rPr>
          <w:rFonts w:ascii="Courier New" w:hAnsi="Courier New" w:cs="Courier New"/>
          <w:color w:val="626262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626262"/>
          <w:sz w:val="20"/>
          <w:szCs w:val="20"/>
        </w:rPr>
        <w:t xml:space="preserve"> Vertical and Horizontal Grid Lines */</w:t>
      </w:r>
    </w:p>
    <w:p w14:paraId="624866B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-view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E7B00"/>
          <w:sz w:val="20"/>
          <w:szCs w:val="20"/>
        </w:rPr>
        <w:t>.column-header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, </w:t>
      </w:r>
      <w:r>
        <w:rPr>
          <w:rFonts w:ascii="Courier New" w:hAnsi="Courier New" w:cs="Courier New"/>
          <w:color w:val="CE7B00"/>
          <w:sz w:val="20"/>
          <w:szCs w:val="20"/>
        </w:rPr>
        <w:t>.table-view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E7B00"/>
          <w:sz w:val="20"/>
          <w:szCs w:val="20"/>
        </w:rPr>
        <w:t>.filler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0E9AA4A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#d0d0d0; </w:t>
      </w:r>
      <w:r>
        <w:rPr>
          <w:rFonts w:ascii="Courier New" w:hAnsi="Courier New" w:cs="Courier New"/>
          <w:color w:val="626262"/>
          <w:sz w:val="20"/>
          <w:szCs w:val="20"/>
        </w:rPr>
        <w:t>/* Gray background for grid lines */</w:t>
      </w:r>
    </w:p>
    <w:p w14:paraId="5DAC3AE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35D1A7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5CC4F6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CE7B00"/>
          <w:sz w:val="20"/>
          <w:szCs w:val="20"/>
        </w:rPr>
        <w:t>table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-row-cell:empty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5A0FAB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transparent; </w:t>
      </w:r>
      <w:r>
        <w:rPr>
          <w:rFonts w:ascii="Courier New" w:hAnsi="Courier New" w:cs="Courier New"/>
          <w:color w:val="626262"/>
          <w:sz w:val="20"/>
          <w:szCs w:val="20"/>
        </w:rPr>
        <w:t>/* Transparent background for empty cells */</w:t>
      </w:r>
    </w:p>
    <w:p w14:paraId="262273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00425063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85691CD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54D19AEA" w14:textId="67ABD7C0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Display_book_controller.java:</w:t>
      </w:r>
    </w:p>
    <w:p w14:paraId="573799D9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10BAB31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5755F1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2CE824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688DC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112BBD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BC1C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TableColumn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SortType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92409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C3E0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78888E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display_book_controller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BFA0B0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285A2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BBF655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author_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28A0DE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7672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105232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avail_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D2317E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658558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65D6E64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isbn_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04C11E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157669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1106A3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TableColumn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6BAE05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A3C63C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49CCE02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Book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view_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table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3BEF7C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0336F9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  <w:u w:val="single"/>
        </w:rPr>
        <w:t>sampleController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304C005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EB4F9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initialize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FE0B1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titleProperty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FF944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author_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authorProperty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E8E49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isbn_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isbnProperty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96BC3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avail_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setCellValueFactory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cellData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cellData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availabilityProperty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C0574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FE07CC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Enable sorting for each column</w:t>
      </w:r>
    </w:p>
    <w:p w14:paraId="521FDD8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setSortable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8221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author_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setSortable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4BA10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isbn_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setSortable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6CB97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avail_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setSortable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131D9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862CEC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Set initial sort order and type</w:t>
      </w:r>
    </w:p>
    <w:p w14:paraId="21A447A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setSortType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SortType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ASCENDING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5D4F1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view_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getSortOrder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title_col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B12B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BD92CC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Update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data</w:t>
      </w:r>
    </w:p>
    <w:p w14:paraId="2596DB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updateTableView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6153D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BDAF4B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79EAE9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0C7EE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E6C848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updateTableView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4254CD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view_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getItems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clear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01C27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view_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getItems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80F6A7"/>
          <w:sz w:val="20"/>
          <w:szCs w:val="20"/>
        </w:rPr>
        <w:t>addAll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getBooks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8E8B2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Sort the table based on the current sort order</w:t>
      </w:r>
    </w:p>
    <w:p w14:paraId="437D1FE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view_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sort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23E88E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416326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297526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02414F3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1E88353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A6D653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D1186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79ABFF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DA1A89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updateTableView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Update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TableView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when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is set</w:t>
      </w:r>
    </w:p>
    <w:p w14:paraId="4DCE8BA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7D0060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or its book list is null."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284AA5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686A2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614970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EF3174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5ECFCA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74B3B76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7C3BA481" w14:textId="5CAAF9D3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Book.java:</w:t>
      </w:r>
    </w:p>
    <w:p w14:paraId="58C4D9F3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0B56C6B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B12EB2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FD3C3E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A0F707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D5ABFF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u w:val="single"/>
        </w:rPr>
        <w:t>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ackage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application;</w:t>
      </w:r>
      <w:proofErr w:type="gramEnd"/>
    </w:p>
    <w:p w14:paraId="1D82BFF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C0C50B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javafx.beans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.property.SimpleStringProperty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3F811D0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javafx.beans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.property.StringProperty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57425C6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7DF6E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public class Book {</w:t>
      </w:r>
    </w:p>
    <w:p w14:paraId="41AE501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final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title;</w:t>
      </w:r>
      <w:proofErr w:type="gramEnd"/>
    </w:p>
    <w:p w14:paraId="574330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final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author;</w:t>
      </w:r>
      <w:proofErr w:type="gramEnd"/>
    </w:p>
    <w:p w14:paraId="47A327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private final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  <w:proofErr w:type="gramEnd"/>
    </w:p>
    <w:p w14:paraId="592EE01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private final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availability;</w:t>
      </w:r>
      <w:proofErr w:type="gramEnd"/>
    </w:p>
    <w:p w14:paraId="7657D1F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21E8AA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String title, String author, String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, String availability) {</w:t>
      </w:r>
    </w:p>
    <w:p w14:paraId="08BA232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this.title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= new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SimpleStringProperty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(title);</w:t>
      </w:r>
    </w:p>
    <w:p w14:paraId="67E44E8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this.author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= new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SimpleStringProperty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(author);</w:t>
      </w:r>
    </w:p>
    <w:p w14:paraId="3CA4D7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this.isbn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= new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SimpleStringProperty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1AE3708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this.availability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= new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SimpleStringProperty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(availability);</w:t>
      </w:r>
    </w:p>
    <w:p w14:paraId="226175B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0FEDB29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CE82A4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// Getters for properties</w:t>
      </w:r>
    </w:p>
    <w:p w14:paraId="61AB028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88D680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String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63DCFD6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2FF34EF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2429F43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88A8D3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String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getAuthor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7658496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3404C6C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364A18A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3A0BB7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String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getIsbn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5845E88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0CF56FE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3ED214D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C76002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String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getAvailability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75F0AA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availability.get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);</w:t>
      </w:r>
    </w:p>
    <w:p w14:paraId="2CD0151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45C5412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B6191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// Property getters</w:t>
      </w:r>
    </w:p>
    <w:p w14:paraId="2921FE2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8209C0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360E7B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title;</w:t>
      </w:r>
      <w:proofErr w:type="gramEnd"/>
    </w:p>
    <w:p w14:paraId="649D331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7DBE6F7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DC829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52DC210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author;</w:t>
      </w:r>
      <w:proofErr w:type="gramEnd"/>
    </w:p>
    <w:p w14:paraId="61ECF28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5A21C43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C72612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2B050A5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  <w:proofErr w:type="gramEnd"/>
    </w:p>
    <w:p w14:paraId="7B69FC1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2BF9452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4DE4BE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StringProperty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availabilityProperty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2F11830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availability;</w:t>
      </w:r>
      <w:proofErr w:type="gramEnd"/>
    </w:p>
    <w:p w14:paraId="4DDC754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1D8C783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0EDACA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// Setters (optional, if needed)</w:t>
      </w:r>
    </w:p>
    <w:p w14:paraId="2904689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92E3DD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String title) {</w:t>
      </w:r>
    </w:p>
    <w:p w14:paraId="6E07C6D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this.title.set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(title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3B63D6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001AC0D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643CC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setAuthor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String author) {</w:t>
      </w:r>
    </w:p>
    <w:p w14:paraId="297BE41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this.author.set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(author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10E98FF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6B4488C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F407E9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setIsbn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2845D6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this.isbn.set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1A393C3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20C7606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BC9E3C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public void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setAvailability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String availability) {</w:t>
      </w:r>
    </w:p>
    <w:p w14:paraId="2B34F28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this.availability.set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(availability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29493B0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796B2DE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FCDAC8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306058D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@Override</w:t>
      </w:r>
    </w:p>
    <w:p w14:paraId="7B3CE08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String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697DC21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return "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Book{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" +</w:t>
      </w:r>
    </w:p>
    <w:p w14:paraId="188C486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"title='" +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title.get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+ '\'' +</w:t>
      </w:r>
    </w:p>
    <w:p w14:paraId="58C31D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", author='" +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author.get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+ '\'' +</w:t>
      </w:r>
    </w:p>
    <w:p w14:paraId="503EFA1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",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isbn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='" +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isbn.get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+ '\'' +</w:t>
      </w:r>
    </w:p>
    <w:p w14:paraId="1B0DAAF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", availability='" +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availability.get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) + '\'' +</w:t>
      </w:r>
    </w:p>
    <w:p w14:paraId="766562D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'}';</w:t>
      </w:r>
    </w:p>
    <w:p w14:paraId="2A8D64B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0D5C8F9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D6D1C0F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641FE261" w14:textId="713390F3" w:rsidR="000E6BD4" w:rsidRDefault="000E6BD4" w:rsidP="002D2200">
      <w:pPr>
        <w:pStyle w:val="GraphicAnchor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Delete_</w:t>
      </w:r>
      <w:proofErr w:type="gramStart"/>
      <w:r>
        <w:rPr>
          <w:b/>
          <w:bCs/>
          <w:sz w:val="24"/>
        </w:rPr>
        <w:t>book.fxml</w:t>
      </w:r>
      <w:proofErr w:type="spellEnd"/>
      <w:proofErr w:type="gramEnd"/>
      <w:r>
        <w:rPr>
          <w:b/>
          <w:bCs/>
          <w:sz w:val="24"/>
        </w:rPr>
        <w:t>:</w:t>
      </w:r>
    </w:p>
    <w:p w14:paraId="3B44BACB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4C3D6D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xml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version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encoding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"UTF-8"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2816BC6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B47307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</w:rPr>
        <w:t>java.net.URL</w:t>
      </w:r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4519EA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javafx.geometry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.Insets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0E521B4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.control.Button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7EEC89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.control.TextField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537004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0B73DE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.layout.BorderPane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772B7B4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.layout.HBox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5A26895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.layout.VBox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136FFAB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0394BE"/>
          <w:sz w:val="20"/>
          <w:szCs w:val="20"/>
        </w:rPr>
        <w:t>&lt;?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import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.text.Font</w:t>
      </w:r>
      <w:proofErr w:type="spellEnd"/>
      <w:r>
        <w:rPr>
          <w:rFonts w:ascii="Courier New" w:hAnsi="Courier New" w:cs="Courier New"/>
          <w:color w:val="0394BE"/>
          <w:sz w:val="20"/>
          <w:szCs w:val="20"/>
        </w:rPr>
        <w:t>?&gt;</w:t>
      </w:r>
    </w:p>
    <w:p w14:paraId="49F2211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8EC245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  <w:u w:val="single"/>
        </w:rPr>
        <w:t>BorderPane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javafx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/21"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xmlns:fx</w:t>
      </w:r>
      <w:proofErr w:type="spellEnd"/>
      <w:proofErr w:type="gram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/1"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fx:controller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application.delete_book_controller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63A94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bottom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05E6CE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delete_root_page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"387.0"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"546.0"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BorderPane.alignment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18595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CD144F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34FDA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delete_title_field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Book Title"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97782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8C8465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63F585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72CC8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C08B77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573754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967C45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CE5293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"20.0"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1E6BA99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3566BB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56FEFA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delete_author_field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Author Name"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248AF4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979350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9F4E9B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3B81CC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935CB3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1FC13E9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38A0ED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2679FC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C6A4B9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4E2009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D3EB2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delete_isbn_field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ISBN Number"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95D15B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316173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1868DC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1F8CBA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0A8B7E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3A3C62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CF50B1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FB89F5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48C6C3C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C51489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55B860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delete_availability_field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promptText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"Enter Availability Status"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3318FF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F6CAC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bottom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right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top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6732004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padding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441358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4B03D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name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"System Bold Italic"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size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"12"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844E0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font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55BDCB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02EBCF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Insets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left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"30.0"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5C14CFF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VBox.margin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57BD87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B2CA9A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alignment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"CENTER"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spacing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VBox.vgrow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"NEVER"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B75EDC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Button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delete_book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"Delete Book"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16307B6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Button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cancelButton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17C694"/>
          <w:sz w:val="20"/>
          <w:szCs w:val="20"/>
        </w:rPr>
        <w:t>cancel_delete</w:t>
      </w:r>
      <w:proofErr w:type="spellEnd"/>
      <w:r>
        <w:rPr>
          <w:rFonts w:ascii="Courier New" w:hAnsi="Courier New" w:cs="Courier New"/>
          <w:i/>
          <w:iCs/>
          <w:color w:val="17C694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"150"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text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"Cancel"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5CFC205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HBox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F72CE8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children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26AE29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983C63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"@delete_book.css"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F584CD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98937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VBox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01DC16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091655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"@delete_book.css"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04EA453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URL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value</w:t>
      </w:r>
      <w:r>
        <w:rPr>
          <w:rFonts w:ascii="Courier New" w:hAnsi="Courier New" w:cs="Courier New"/>
          <w:color w:val="52CA11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17C694"/>
          <w:sz w:val="20"/>
          <w:szCs w:val="20"/>
        </w:rPr>
        <w:t>"@delete_book.css"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2A6D9A0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stylesheets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9BA087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00E3402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03A8D8"/>
          <w:sz w:val="20"/>
          <w:szCs w:val="20"/>
        </w:rPr>
        <w:t>bottom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920F53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sz w:val="20"/>
          <w:szCs w:val="20"/>
        </w:rPr>
        <w:t>BorderPane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FDD8421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300EA6E2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4F8FE9AA" w14:textId="720A6956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Delete_book.css:</w:t>
      </w:r>
    </w:p>
    <w:p w14:paraId="59426DAE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2620DF8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.title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562B634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24px;</w:t>
      </w:r>
      <w:proofErr w:type="gramEnd"/>
    </w:p>
    <w:p w14:paraId="598D827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-font-weight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bold;</w:t>
      </w:r>
      <w:proofErr w:type="gramEnd"/>
    </w:p>
    <w:p w14:paraId="24D24AD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#333366; </w:t>
      </w:r>
      <w:r>
        <w:rPr>
          <w:rFonts w:ascii="Courier New" w:hAnsi="Courier New" w:cs="Courier New"/>
          <w:color w:val="626262"/>
          <w:sz w:val="20"/>
          <w:szCs w:val="20"/>
        </w:rPr>
        <w:t>/* Dark blue color */</w:t>
      </w:r>
    </w:p>
    <w:p w14:paraId="328D3A5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6F043CE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0A22CB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.label</w:t>
      </w:r>
      <w:proofErr w:type="gramEnd"/>
      <w:r>
        <w:rPr>
          <w:rFonts w:ascii="Courier New" w:hAnsi="Courier New" w:cs="Courier New"/>
          <w:color w:val="CE7B00"/>
          <w:sz w:val="20"/>
          <w:szCs w:val="20"/>
        </w:rPr>
        <w:t>-text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389A091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18px;</w:t>
      </w:r>
      <w:proofErr w:type="gramEnd"/>
    </w:p>
    <w:p w14:paraId="085AF84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-font-weight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bold;</w:t>
      </w:r>
      <w:proofErr w:type="gramEnd"/>
    </w:p>
    <w:p w14:paraId="24F324C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#666666; </w:t>
      </w:r>
      <w:r>
        <w:rPr>
          <w:rFonts w:ascii="Courier New" w:hAnsi="Courier New" w:cs="Courier New"/>
          <w:color w:val="626262"/>
          <w:sz w:val="20"/>
          <w:szCs w:val="20"/>
        </w:rPr>
        <w:t>/* Gray color */</w:t>
      </w:r>
    </w:p>
    <w:p w14:paraId="1ED73C4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>}</w:t>
      </w:r>
    </w:p>
    <w:p w14:paraId="4230B3B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16BE66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#deleteButton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0372AC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16px;</w:t>
      </w:r>
      <w:proofErr w:type="gramEnd"/>
    </w:p>
    <w:p w14:paraId="6146DAE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#007bff; </w:t>
      </w:r>
      <w:r>
        <w:rPr>
          <w:rFonts w:ascii="Courier New" w:hAnsi="Courier New" w:cs="Courier New"/>
          <w:color w:val="626262"/>
          <w:sz w:val="20"/>
          <w:szCs w:val="20"/>
        </w:rPr>
        <w:t>/* Blue color */</w:t>
      </w:r>
    </w:p>
    <w:p w14:paraId="7647DC7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white;</w:t>
      </w:r>
      <w:proofErr w:type="gramEnd"/>
    </w:p>
    <w:p w14:paraId="3DE12B8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10px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20px;</w:t>
      </w:r>
      <w:proofErr w:type="gramEnd"/>
    </w:p>
    <w:p w14:paraId="024EB3E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2059708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-cursor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hand;</w:t>
      </w:r>
      <w:proofErr w:type="gramEnd"/>
    </w:p>
    <w:p w14:paraId="223FA8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F3C315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33EBC0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deleteButton:hover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58BFA96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#c82333; </w:t>
      </w:r>
      <w:r>
        <w:rPr>
          <w:rFonts w:ascii="Courier New" w:hAnsi="Courier New" w:cs="Courier New"/>
          <w:color w:val="626262"/>
          <w:sz w:val="20"/>
          <w:szCs w:val="20"/>
        </w:rPr>
        <w:t>/* Darker red color */</w:t>
      </w:r>
    </w:p>
    <w:p w14:paraId="4BD317A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7C4055A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B2414D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#cancelButton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424100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16px;</w:t>
      </w:r>
      <w:proofErr w:type="gramEnd"/>
    </w:p>
    <w:p w14:paraId="52B0D0C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#007bff; </w:t>
      </w:r>
      <w:r>
        <w:rPr>
          <w:rFonts w:ascii="Courier New" w:hAnsi="Courier New" w:cs="Courier New"/>
          <w:color w:val="626262"/>
          <w:sz w:val="20"/>
          <w:szCs w:val="20"/>
        </w:rPr>
        <w:t>/* Blue color */</w:t>
      </w:r>
    </w:p>
    <w:p w14:paraId="6445797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white;</w:t>
      </w:r>
      <w:proofErr w:type="gramEnd"/>
    </w:p>
    <w:p w14:paraId="5851C60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10px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20px;</w:t>
      </w:r>
      <w:proofErr w:type="gramEnd"/>
    </w:p>
    <w:p w14:paraId="54263DA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5A17097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-cursor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hand;</w:t>
      </w:r>
      <w:proofErr w:type="gramEnd"/>
    </w:p>
    <w:p w14:paraId="40D36BC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09DB998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89E764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7B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CE7B00"/>
          <w:sz w:val="20"/>
          <w:szCs w:val="20"/>
        </w:rPr>
        <w:t>cancelButton:hover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022CB3F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-background-color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#0056b3; </w:t>
      </w:r>
      <w:r>
        <w:rPr>
          <w:rFonts w:ascii="Courier New" w:hAnsi="Courier New" w:cs="Courier New"/>
          <w:color w:val="626262"/>
          <w:sz w:val="20"/>
          <w:szCs w:val="20"/>
        </w:rPr>
        <w:t>/* Darker blue color */</w:t>
      </w:r>
    </w:p>
    <w:p w14:paraId="08012F0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076C62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79D0B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CE7B0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{</w:t>
      </w:r>
    </w:p>
    <w:p w14:paraId="3EDB485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-font-size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16px;</w:t>
      </w:r>
      <w:proofErr w:type="gramEnd"/>
    </w:p>
    <w:p w14:paraId="7D726FD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-padding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5px;</w:t>
      </w:r>
      <w:proofErr w:type="gramEnd"/>
    </w:p>
    <w:p w14:paraId="2A3892B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-border-radius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3px;</w:t>
      </w:r>
      <w:proofErr w:type="gramEnd"/>
    </w:p>
    <w:p w14:paraId="5760948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-border-color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#ccc; </w:t>
      </w:r>
      <w:r>
        <w:rPr>
          <w:rFonts w:ascii="Courier New" w:hAnsi="Courier New" w:cs="Courier New"/>
          <w:color w:val="626262"/>
          <w:sz w:val="20"/>
          <w:szCs w:val="20"/>
        </w:rPr>
        <w:t>/* Light gray color */</w:t>
      </w:r>
    </w:p>
    <w:p w14:paraId="2F2FAF8E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-border-width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1px;</w:t>
      </w:r>
      <w:proofErr w:type="gramEnd"/>
    </w:p>
    <w:p w14:paraId="536E95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99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99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9900"/>
          <w:sz w:val="20"/>
          <w:szCs w:val="20"/>
        </w:rPr>
        <w:t>-prompt-text-fill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: #aaa; </w:t>
      </w:r>
      <w:r>
        <w:rPr>
          <w:rFonts w:ascii="Courier New" w:hAnsi="Courier New" w:cs="Courier New"/>
          <w:color w:val="626262"/>
          <w:sz w:val="20"/>
          <w:szCs w:val="20"/>
        </w:rPr>
        <w:t>/* Light gray color for prompt text */</w:t>
      </w:r>
    </w:p>
    <w:p w14:paraId="5460C1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3500EFDE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37681D55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3E89C26A" w14:textId="0F253864" w:rsidR="000E6BD4" w:rsidRDefault="000E6BD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Delete_book_controller.java:</w:t>
      </w:r>
    </w:p>
    <w:p w14:paraId="39321F93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5DBBAB8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3AFC87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9A9303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ABFC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F38C3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58311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5F2D7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603BB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layout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22DEF3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delete_book_controller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E212BA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9954FA9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01DC8A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cancelButton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1A6B83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3F59C6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07ECC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B878E1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A61D4F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46345A8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delete_author_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180DEF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7F70E0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4BE25AB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delete_availability_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45BF0A7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D00D42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3D828C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delete_isbn_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06A1F6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E719EF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7EB504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delete_root_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page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9738DA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10D518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36FD5B1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309B8FC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AE71DF4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F750BF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8597D1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C1FC9C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sampleController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8C6742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761F68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43BE26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5868595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cancel_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delete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63817A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EF37B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439DC4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AC42D0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@FXML</w:t>
      </w:r>
    </w:p>
    <w:p w14:paraId="22FFC62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delete_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event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961758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trim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E667BA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426207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5B748A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"Please enter a book title."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6BBC1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671C5EE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671B0D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29AEC2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Book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bookToDelete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searchBook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bookTitle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5C631E5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18EC41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bookToDelete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D05AF2D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deleteBook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bookToDelete</w:t>
      </w:r>
      <w:proofErr w:type="spellEnd"/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proofErr w:type="gramEnd"/>
    </w:p>
    <w:p w14:paraId="1E1E1EC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sampleController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updateTableView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Update the table 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view</w:t>
      </w:r>
      <w:proofErr w:type="gramEnd"/>
    </w:p>
    <w:p w14:paraId="048E7795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8E3BB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"Success"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deleted successfully."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9591E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C0A39A3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"Error"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 not found."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51CDF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057A64C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D93672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AEA4B0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closeWindow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94DCC78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delete_title_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field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getScene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getWindow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hide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AA11E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F7CA8F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C6C2AA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showAlert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CAE5290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AlertType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INFORMATION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A25A17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672741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setHeaderText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59CF0B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setContentText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message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68981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showAndWait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9F5B96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48949EF" w14:textId="77777777" w:rsidR="000E6BD4" w:rsidRDefault="000E6BD4" w:rsidP="000E6B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D28FE6C" w14:textId="77777777" w:rsidR="000E6BD4" w:rsidRDefault="000E6BD4" w:rsidP="002D2200">
      <w:pPr>
        <w:pStyle w:val="GraphicAnchor"/>
        <w:rPr>
          <w:b/>
          <w:bCs/>
          <w:sz w:val="24"/>
        </w:rPr>
      </w:pPr>
    </w:p>
    <w:p w14:paraId="62226648" w14:textId="77777777" w:rsidR="006F0B54" w:rsidRDefault="006F0B54" w:rsidP="002D2200">
      <w:pPr>
        <w:pStyle w:val="GraphicAnchor"/>
        <w:rPr>
          <w:b/>
          <w:bCs/>
          <w:sz w:val="24"/>
        </w:rPr>
      </w:pPr>
    </w:p>
    <w:p w14:paraId="047310F9" w14:textId="77777777" w:rsidR="006F0B54" w:rsidRDefault="006F0B54" w:rsidP="002D2200">
      <w:pPr>
        <w:pStyle w:val="GraphicAnchor"/>
        <w:rPr>
          <w:b/>
          <w:bCs/>
          <w:sz w:val="24"/>
        </w:rPr>
      </w:pPr>
    </w:p>
    <w:p w14:paraId="48D2F68F" w14:textId="5EEE830B" w:rsidR="006F0B54" w:rsidRDefault="006F0B54" w:rsidP="002D2200">
      <w:pPr>
        <w:pStyle w:val="GraphicAnchor"/>
        <w:rPr>
          <w:b/>
          <w:bCs/>
          <w:sz w:val="24"/>
        </w:rPr>
      </w:pPr>
      <w:r>
        <w:rPr>
          <w:b/>
          <w:bCs/>
          <w:sz w:val="24"/>
        </w:rPr>
        <w:t>Main.java:</w:t>
      </w:r>
    </w:p>
    <w:p w14:paraId="730D63FF" w14:textId="77777777" w:rsidR="006F0B54" w:rsidRDefault="006F0B54" w:rsidP="002D2200">
      <w:pPr>
        <w:pStyle w:val="GraphicAnchor"/>
        <w:rPr>
          <w:b/>
          <w:bCs/>
          <w:sz w:val="24"/>
        </w:rPr>
      </w:pPr>
    </w:p>
    <w:p w14:paraId="69F145D4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u w:val="single"/>
        </w:rPr>
        <w:t>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ackage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application;</w:t>
      </w:r>
      <w:proofErr w:type="gramEnd"/>
    </w:p>
    <w:p w14:paraId="6810BA0B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4BE24A4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javafx.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application.Application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6D908FF3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javafx.fxml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.FXMLLoader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5DEF5E74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.Scene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430767AD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.layout.StackPane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0E212208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282339A4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javafx.stage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.Stage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;</w:t>
      </w:r>
    </w:p>
    <w:p w14:paraId="6A670CE9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E6739AA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public class Main extends Application {</w:t>
      </w:r>
    </w:p>
    <w:p w14:paraId="291BDB44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@Override</w:t>
      </w:r>
    </w:p>
    <w:p w14:paraId="2CB7957F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void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start(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Stage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primaryStage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19EF0227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try {</w:t>
      </w:r>
    </w:p>
    <w:p w14:paraId="013263EB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FXMLLoader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mainLoader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new FXMLLoader(getClass(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).getResource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("/application/main_view.fxml"));</w:t>
      </w:r>
    </w:p>
    <w:p w14:paraId="052FE85F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StackPane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mainRoot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StackPane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mainLoader.load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19F22842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9FF1D3C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main_view_controller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mainController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mainLoader.getController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4B117CA4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mainController.setMainApp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(this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78E77691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2BC9475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Scene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scene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= new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Scene(</w:t>
      </w:r>
      <w:proofErr w:type="spellStart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mainRoot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, 800,600);</w:t>
      </w:r>
    </w:p>
    <w:p w14:paraId="7798290A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scene.getStylesheets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().add(getClass().getResource("/application/application.css").toExternalForm());</w:t>
      </w:r>
    </w:p>
    <w:p w14:paraId="236B4AFD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628842E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primaryStage.setTitle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("Library Management System"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3B63C25C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primaryStage.setScene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(scene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7D24219A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primaryStage.show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6E2A1D82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catch(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Exception e) {</w:t>
      </w:r>
    </w:p>
    <w:p w14:paraId="60BAFB23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e.printStackTrace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();</w:t>
      </w:r>
    </w:p>
    <w:p w14:paraId="004151C0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}</w:t>
      </w:r>
    </w:p>
    <w:p w14:paraId="64E9D2AB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7943D27F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9EF3B56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public static void </w:t>
      </w: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) {</w:t>
      </w:r>
    </w:p>
    <w:p w14:paraId="29C42CFB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launch(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args</w:t>
      </w:r>
      <w:proofErr w:type="spellEnd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);</w:t>
      </w:r>
      <w:proofErr w:type="gramEnd"/>
    </w:p>
    <w:p w14:paraId="65FE71BF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}</w:t>
      </w:r>
    </w:p>
    <w:p w14:paraId="6D5EA10C" w14:textId="77777777" w:rsidR="006F0B54" w:rsidRDefault="006F0B54" w:rsidP="006F0B5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}</w:t>
      </w:r>
    </w:p>
    <w:p w14:paraId="2C34598B" w14:textId="77777777" w:rsidR="006F0B54" w:rsidRPr="00C14DC4" w:rsidRDefault="006F0B54" w:rsidP="002D2200">
      <w:pPr>
        <w:pStyle w:val="GraphicAnchor"/>
        <w:rPr>
          <w:b/>
          <w:bCs/>
          <w:sz w:val="24"/>
        </w:rPr>
      </w:pPr>
    </w:p>
    <w:sectPr w:rsidR="006F0B54" w:rsidRPr="00C14DC4" w:rsidSect="00807825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F6DD2" w14:textId="77777777" w:rsidR="00807825" w:rsidRDefault="00807825" w:rsidP="00E74B29">
      <w:r>
        <w:separator/>
      </w:r>
    </w:p>
  </w:endnote>
  <w:endnote w:type="continuationSeparator" w:id="0">
    <w:p w14:paraId="5D321FEE" w14:textId="77777777" w:rsidR="00807825" w:rsidRDefault="00807825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2E8018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32E6CE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BBD97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4E0E33BB" w14:textId="77777777" w:rsidTr="006709F1">
      <w:tc>
        <w:tcPr>
          <w:tcW w:w="1079" w:type="dxa"/>
        </w:tcPr>
        <w:p w14:paraId="53551AB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02EE44DC" w14:textId="77777777" w:rsidR="00E74B29" w:rsidRPr="00874FE7" w:rsidRDefault="00000000" w:rsidP="006709F1">
          <w:pPr>
            <w:pStyle w:val="Footer"/>
          </w:pPr>
          <w:sdt>
            <w:sdtPr>
              <w:id w:val="707152945"/>
              <w:placeholder>
                <w:docPart w:val="34EB32CBAF134511BE1F595064C33D05"/>
              </w:placeholder>
              <w:temporary/>
              <w:showingPlcHdr/>
              <w15:appearance w15:val="hidden"/>
            </w:sdtPr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09D45AC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2AA65C0" w14:textId="77777777" w:rsidR="00E74B29" w:rsidRPr="00E74B29" w:rsidRDefault="00E74B29" w:rsidP="006709F1">
          <w:pPr>
            <w:pStyle w:val="Footer"/>
          </w:pPr>
        </w:p>
      </w:tc>
    </w:tr>
  </w:tbl>
  <w:p w14:paraId="11E37859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80A973" w14:textId="77777777" w:rsidR="00807825" w:rsidRDefault="00807825" w:rsidP="00E74B29">
      <w:r>
        <w:separator/>
      </w:r>
    </w:p>
  </w:footnote>
  <w:footnote w:type="continuationSeparator" w:id="0">
    <w:p w14:paraId="6ACE308E" w14:textId="77777777" w:rsidR="00807825" w:rsidRDefault="00807825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544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DC4"/>
    <w:rsid w:val="00086FA5"/>
    <w:rsid w:val="000E4641"/>
    <w:rsid w:val="000E6BD4"/>
    <w:rsid w:val="00151F66"/>
    <w:rsid w:val="00177F8D"/>
    <w:rsid w:val="00185F4A"/>
    <w:rsid w:val="002D2200"/>
    <w:rsid w:val="0040564B"/>
    <w:rsid w:val="0048120C"/>
    <w:rsid w:val="004909D9"/>
    <w:rsid w:val="00521481"/>
    <w:rsid w:val="00665110"/>
    <w:rsid w:val="006709F1"/>
    <w:rsid w:val="006C60E6"/>
    <w:rsid w:val="006F0B54"/>
    <w:rsid w:val="00807825"/>
    <w:rsid w:val="00837914"/>
    <w:rsid w:val="00874FE7"/>
    <w:rsid w:val="00952F7D"/>
    <w:rsid w:val="0095496A"/>
    <w:rsid w:val="009A38BA"/>
    <w:rsid w:val="00B43E11"/>
    <w:rsid w:val="00C14DC4"/>
    <w:rsid w:val="00C755AB"/>
    <w:rsid w:val="00D43125"/>
    <w:rsid w:val="00D66A3A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4004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14DC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0E6B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ubai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A4096A108E442548C755C37D064C0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4E5A17-1AE6-4E53-9E97-C4D05A6209F4}"/>
      </w:docPartPr>
      <w:docPartBody>
        <w:p w:rsidR="00000000" w:rsidRDefault="00000000">
          <w:pPr>
            <w:pStyle w:val="2A4096A108E442548C755C37D064C024"/>
          </w:pPr>
          <w:r w:rsidRPr="00DF198B">
            <w:t>—</w:t>
          </w:r>
        </w:p>
      </w:docPartBody>
    </w:docPart>
    <w:docPart>
      <w:docPartPr>
        <w:name w:val="F2BE49CBF92146CBBE6E09CB00303E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CF547-63C2-4D59-98C7-D20315A53A82}"/>
      </w:docPartPr>
      <w:docPartBody>
        <w:p w:rsidR="00000000" w:rsidRDefault="00000000">
          <w:pPr>
            <w:pStyle w:val="F2BE49CBF92146CBBE6E09CB00303E05"/>
          </w:pPr>
          <w:r w:rsidRPr="00DF198B">
            <w:t>—</w:t>
          </w:r>
        </w:p>
      </w:docPartBody>
    </w:docPart>
    <w:docPart>
      <w:docPartPr>
        <w:name w:val="34EB32CBAF134511BE1F595064C33D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487AA8-442E-4CD7-8FEA-EF202EACF7C9}"/>
      </w:docPartPr>
      <w:docPartBody>
        <w:p w:rsidR="00000000" w:rsidRDefault="00000000">
          <w:pPr>
            <w:pStyle w:val="34EB32CBAF134511BE1F595064C33D05"/>
          </w:pPr>
          <w:r w:rsidRPr="0048120C">
            <w:t xml:space="preserve">Lorem Ipsum is </w:t>
          </w:r>
          <w:r w:rsidRPr="0048120C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3B"/>
    <w:rsid w:val="0011386A"/>
    <w:rsid w:val="001B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45DB50D49F4F4BB6289AB01F907384">
    <w:name w:val="6145DB50D49F4F4BB6289AB01F907384"/>
  </w:style>
  <w:style w:type="paragraph" w:customStyle="1" w:styleId="267A2AFC33574F0A86984115FE9B46D9">
    <w:name w:val="267A2AFC33574F0A86984115FE9B46D9"/>
  </w:style>
  <w:style w:type="paragraph" w:customStyle="1" w:styleId="D82DF102CE134C6BB4232681913ED527">
    <w:name w:val="D82DF102CE134C6BB4232681913ED527"/>
  </w:style>
  <w:style w:type="paragraph" w:customStyle="1" w:styleId="2A4096A108E442548C755C37D064C024">
    <w:name w:val="2A4096A108E442548C755C37D064C024"/>
  </w:style>
  <w:style w:type="paragraph" w:customStyle="1" w:styleId="16E6EFD37416462F987C87028CE47BF4">
    <w:name w:val="16E6EFD37416462F987C87028CE47BF4"/>
  </w:style>
  <w:style w:type="paragraph" w:customStyle="1" w:styleId="F2BE49CBF92146CBBE6E09CB00303E05">
    <w:name w:val="F2BE49CBF92146CBBE6E09CB00303E05"/>
  </w:style>
  <w:style w:type="paragraph" w:customStyle="1" w:styleId="E07637E0DAFD4AB6B8716D05207BE141">
    <w:name w:val="E07637E0DAFD4AB6B8716D05207BE141"/>
  </w:style>
  <w:style w:type="paragraph" w:customStyle="1" w:styleId="334F8E7DA4794E809C9B10B29943F7DE">
    <w:name w:val="334F8E7DA4794E809C9B10B29943F7DE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kern w:val="0"/>
      <w:sz w:val="28"/>
      <w:szCs w:val="28"/>
      <w14:ligatures w14:val="none"/>
    </w:rPr>
  </w:style>
  <w:style w:type="paragraph" w:customStyle="1" w:styleId="C6F6A054520A4F6AB4DFA0106E231A44">
    <w:name w:val="C6F6A054520A4F6AB4DFA0106E231A44"/>
  </w:style>
  <w:style w:type="paragraph" w:customStyle="1" w:styleId="9D1DD5D4104E4C87B8352D06B5FFFACF">
    <w:name w:val="9D1DD5D4104E4C87B8352D06B5FFFACF"/>
  </w:style>
  <w:style w:type="paragraph" w:customStyle="1" w:styleId="5687E8C8650F4B0DBF2ACE85923BBA64">
    <w:name w:val="5687E8C8650F4B0DBF2ACE85923BBA64"/>
  </w:style>
  <w:style w:type="paragraph" w:customStyle="1" w:styleId="66E15D894FD8429AA72DB9B0345CF69F">
    <w:name w:val="66E15D894FD8429AA72DB9B0345CF69F"/>
  </w:style>
  <w:style w:type="paragraph" w:customStyle="1" w:styleId="8CB0FB0BF79D415D949AB6AE9307EB4C">
    <w:name w:val="8CB0FB0BF79D415D949AB6AE9307EB4C"/>
  </w:style>
  <w:style w:type="paragraph" w:customStyle="1" w:styleId="6F442BA9BB014503A9915F068A813C7D">
    <w:name w:val="6F442BA9BB014503A9915F068A813C7D"/>
  </w:style>
  <w:style w:type="paragraph" w:customStyle="1" w:styleId="52756612FB134421A3FEA751E6E6D3D4">
    <w:name w:val="52756612FB134421A3FEA751E6E6D3D4"/>
  </w:style>
  <w:style w:type="paragraph" w:customStyle="1" w:styleId="34EB32CBAF134511BE1F595064C33D05">
    <w:name w:val="34EB32CBAF134511BE1F595064C33D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DBB8B9F-5171-473A-BB23-210854087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34</Pages>
  <Words>9170</Words>
  <Characters>52275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2024-03-25T21:05:00Z</dcterms:created>
  <dcterms:modified xsi:type="dcterms:W3CDTF">2024-03-25T21:29:00Z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