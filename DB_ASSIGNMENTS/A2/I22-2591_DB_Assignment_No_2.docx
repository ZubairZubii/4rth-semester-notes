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E8850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55263E64" wp14:editId="3734611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0E1450CF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AF041AD" w14:textId="77777777" w:rsidR="00DF198B" w:rsidRDefault="00DF198B"/>
        </w:tc>
      </w:tr>
      <w:tr w:rsidR="00DF198B" w14:paraId="1AC18067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3C6CC933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46F859E" w14:textId="7B90CC0B" w:rsidR="00DF198B" w:rsidRPr="00DF198B" w:rsidRDefault="0075235D" w:rsidP="00874FE7">
            <w:pPr>
              <w:pStyle w:val="Heading1"/>
            </w:pPr>
            <w:r>
              <w:t>DB Assignment No 2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3565BAF1" w14:textId="77777777" w:rsidR="00DF198B" w:rsidRDefault="00DF198B"/>
        </w:tc>
      </w:tr>
      <w:tr w:rsidR="00DF198B" w14:paraId="79B7C10E" w14:textId="77777777" w:rsidTr="00185F4A">
        <w:trPr>
          <w:trHeight w:val="1837"/>
        </w:trPr>
        <w:tc>
          <w:tcPr>
            <w:tcW w:w="1170" w:type="dxa"/>
          </w:tcPr>
          <w:p w14:paraId="0C67A286" w14:textId="77777777" w:rsidR="00DF198B" w:rsidRDefault="00DF198B"/>
        </w:tc>
        <w:tc>
          <w:tcPr>
            <w:tcW w:w="8460" w:type="dxa"/>
            <w:gridSpan w:val="7"/>
          </w:tcPr>
          <w:p w14:paraId="7ED29D82" w14:textId="77777777" w:rsidR="00DF198B" w:rsidRDefault="00DF198B"/>
        </w:tc>
        <w:tc>
          <w:tcPr>
            <w:tcW w:w="1160" w:type="dxa"/>
          </w:tcPr>
          <w:p w14:paraId="70F17238" w14:textId="77777777" w:rsidR="00DF198B" w:rsidRDefault="00DF198B"/>
        </w:tc>
      </w:tr>
      <w:tr w:rsidR="00DF198B" w14:paraId="73798EAB" w14:textId="77777777" w:rsidTr="00185F4A">
        <w:trPr>
          <w:trHeight w:val="929"/>
        </w:trPr>
        <w:tc>
          <w:tcPr>
            <w:tcW w:w="2397" w:type="dxa"/>
            <w:gridSpan w:val="4"/>
          </w:tcPr>
          <w:p w14:paraId="197639E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797806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3A268999" w14:textId="77777777" w:rsidR="00DF198B" w:rsidRDefault="00DF198B"/>
        </w:tc>
      </w:tr>
      <w:tr w:rsidR="00DF198B" w14:paraId="7868A3F0" w14:textId="77777777" w:rsidTr="00185F4A">
        <w:trPr>
          <w:trHeight w:val="1460"/>
        </w:trPr>
        <w:tc>
          <w:tcPr>
            <w:tcW w:w="2397" w:type="dxa"/>
            <w:gridSpan w:val="4"/>
          </w:tcPr>
          <w:p w14:paraId="19631907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09C3F265" w14:textId="77AA569A" w:rsidR="00DF198B" w:rsidRPr="00DF198B" w:rsidRDefault="0075235D" w:rsidP="00874FE7">
            <w:pPr>
              <w:pStyle w:val="Heading2"/>
            </w:pPr>
            <w:r>
              <w:t>Zubair Ali</w:t>
            </w:r>
          </w:p>
        </w:tc>
        <w:tc>
          <w:tcPr>
            <w:tcW w:w="2398" w:type="dxa"/>
            <w:gridSpan w:val="4"/>
          </w:tcPr>
          <w:p w14:paraId="3D36BFCB" w14:textId="77777777" w:rsidR="00DF198B" w:rsidRDefault="00DF198B"/>
        </w:tc>
      </w:tr>
      <w:tr w:rsidR="00DF198B" w14:paraId="03083072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61661C2E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554036E" w14:textId="3C004CDB" w:rsidR="00DF198B" w:rsidRPr="00DF198B" w:rsidRDefault="0075235D" w:rsidP="00874FE7">
            <w:pPr>
              <w:pStyle w:val="Heading3"/>
            </w:pPr>
            <w:r>
              <w:t>28-03-2024</w:t>
            </w:r>
          </w:p>
          <w:p w14:paraId="231449F6" w14:textId="77777777" w:rsidR="00874FE7" w:rsidRPr="00DF198B" w:rsidRDefault="00584134" w:rsidP="00874FE7">
            <w:pPr>
              <w:pStyle w:val="Heading3"/>
            </w:pPr>
            <w:sdt>
              <w:sdtPr>
                <w:id w:val="-1516760087"/>
                <w:placeholder>
                  <w:docPart w:val="3E46CF3B3F1B46C59CAC8BBB25611606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5C662248" w14:textId="1C054CC3" w:rsidR="00DF198B" w:rsidRPr="00DF198B" w:rsidRDefault="0075235D" w:rsidP="00874FE7">
            <w:pPr>
              <w:pStyle w:val="Heading3"/>
            </w:pPr>
            <w:r>
              <w:t>Roll no: 22i-</w:t>
            </w:r>
            <w:proofErr w:type="gramStart"/>
            <w:r>
              <w:t>2591</w:t>
            </w:r>
            <w:proofErr w:type="gramEnd"/>
          </w:p>
          <w:p w14:paraId="553DFBAC" w14:textId="77777777" w:rsidR="00DF198B" w:rsidRPr="00DF198B" w:rsidRDefault="00584134" w:rsidP="00874FE7">
            <w:pPr>
              <w:pStyle w:val="Heading3"/>
            </w:pPr>
            <w:sdt>
              <w:sdtPr>
                <w:id w:val="1492440299"/>
                <w:placeholder>
                  <w:docPart w:val="81D0741F5DF447928D9ADFA23C118C65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017EA5D6" w14:textId="72ACC2BA" w:rsidR="0075235D" w:rsidRDefault="0075235D" w:rsidP="0075235D">
            <w:pPr>
              <w:pStyle w:val="Heading3"/>
            </w:pPr>
            <w:r>
              <w:t>Zeeshan Khan</w:t>
            </w:r>
          </w:p>
          <w:p w14:paraId="55AE1DC2" w14:textId="2881BEB1" w:rsidR="0075235D" w:rsidRPr="0075235D" w:rsidRDefault="0075235D" w:rsidP="0075235D"/>
          <w:p w14:paraId="29C06A7B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55C1B34B" w14:textId="77777777" w:rsidR="00DF198B" w:rsidRDefault="00DF198B" w:rsidP="00DF198B">
            <w:pPr>
              <w:jc w:val="center"/>
            </w:pPr>
          </w:p>
        </w:tc>
      </w:tr>
      <w:tr w:rsidR="00DF198B" w14:paraId="17332E3C" w14:textId="77777777" w:rsidTr="00185F4A">
        <w:tc>
          <w:tcPr>
            <w:tcW w:w="2340" w:type="dxa"/>
            <w:gridSpan w:val="3"/>
          </w:tcPr>
          <w:p w14:paraId="6C3743FA" w14:textId="77777777" w:rsidR="00DF198B" w:rsidRDefault="00DF198B"/>
        </w:tc>
        <w:tc>
          <w:tcPr>
            <w:tcW w:w="6120" w:type="dxa"/>
            <w:gridSpan w:val="3"/>
          </w:tcPr>
          <w:p w14:paraId="1F37C15D" w14:textId="77777777" w:rsidR="00DF198B" w:rsidRDefault="00DF198B"/>
        </w:tc>
        <w:tc>
          <w:tcPr>
            <w:tcW w:w="2330" w:type="dxa"/>
            <w:gridSpan w:val="3"/>
          </w:tcPr>
          <w:p w14:paraId="3901DAC9" w14:textId="77777777" w:rsidR="00DF198B" w:rsidRDefault="00DF198B"/>
        </w:tc>
      </w:tr>
    </w:tbl>
    <w:p w14:paraId="218165C7" w14:textId="77777777" w:rsidR="00DF198B" w:rsidRDefault="00DF198B"/>
    <w:p w14:paraId="7198E7D3" w14:textId="77777777" w:rsidR="00D53216" w:rsidRDefault="0075235D" w:rsidP="0075235D">
      <w:pPr>
        <w:pStyle w:val="Heading3"/>
        <w:rPr>
          <w:noProof/>
        </w:rPr>
      </w:pPr>
      <w:r>
        <w:rPr>
          <w:noProof/>
        </w:rPr>
        <w:lastRenderedPageBreak/>
        <w:t>Query 1-4:</w:t>
      </w:r>
      <w:r w:rsidR="00D53216" w:rsidRPr="00D53216">
        <w:rPr>
          <w:noProof/>
        </w:rPr>
        <w:t xml:space="preserve"> </w:t>
      </w:r>
    </w:p>
    <w:p w14:paraId="76525216" w14:textId="77777777" w:rsidR="000F2E00" w:rsidRPr="000F2E00" w:rsidRDefault="000F2E00" w:rsidP="000F2E00"/>
    <w:p w14:paraId="0575537C" w14:textId="5041B395" w:rsidR="00D53216" w:rsidRDefault="00D53216" w:rsidP="0075235D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03D20E67" wp14:editId="67CACD3B">
            <wp:extent cx="6857482" cy="6995160"/>
            <wp:effectExtent l="0" t="0" r="635" b="0"/>
            <wp:docPr id="6265228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144" cy="699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8201" w14:textId="0F6DD680" w:rsidR="00D53216" w:rsidRDefault="00D53216" w:rsidP="00D53216">
      <w:pPr>
        <w:tabs>
          <w:tab w:val="left" w:pos="4280"/>
        </w:tabs>
      </w:pPr>
    </w:p>
    <w:p w14:paraId="705F727F" w14:textId="77777777" w:rsidR="00D53216" w:rsidRDefault="00D53216" w:rsidP="00D53216">
      <w:pPr>
        <w:tabs>
          <w:tab w:val="left" w:pos="4280"/>
        </w:tabs>
      </w:pPr>
    </w:p>
    <w:p w14:paraId="5ABD6CF2" w14:textId="77777777" w:rsidR="0011577A" w:rsidRDefault="0011577A" w:rsidP="0011577A">
      <w:pPr>
        <w:pStyle w:val="Heading3"/>
        <w:rPr>
          <w:noProof/>
        </w:rPr>
      </w:pPr>
    </w:p>
    <w:p w14:paraId="752CFAC3" w14:textId="6A3051C2" w:rsidR="00D53216" w:rsidRDefault="00D53216" w:rsidP="0011577A">
      <w:pPr>
        <w:pStyle w:val="Heading3"/>
        <w:rPr>
          <w:noProof/>
        </w:rPr>
      </w:pPr>
      <w:r>
        <w:rPr>
          <w:noProof/>
        </w:rPr>
        <w:lastRenderedPageBreak/>
        <w:t xml:space="preserve">Query </w:t>
      </w:r>
      <w:r>
        <w:rPr>
          <w:noProof/>
        </w:rPr>
        <w:t>5</w:t>
      </w:r>
      <w:r>
        <w:rPr>
          <w:noProof/>
        </w:rPr>
        <w:t>-</w:t>
      </w:r>
      <w:r>
        <w:rPr>
          <w:noProof/>
        </w:rPr>
        <w:t>10</w:t>
      </w:r>
      <w:r>
        <w:rPr>
          <w:noProof/>
        </w:rPr>
        <w:t>:</w:t>
      </w:r>
    </w:p>
    <w:p w14:paraId="792D91C5" w14:textId="77777777" w:rsidR="00D53216" w:rsidRDefault="00D53216" w:rsidP="00D53216"/>
    <w:p w14:paraId="421D16A7" w14:textId="4F9FA41B" w:rsidR="00D53216" w:rsidRPr="00D53216" w:rsidRDefault="00D53216" w:rsidP="00D53216">
      <w:r>
        <w:rPr>
          <w:noProof/>
        </w:rPr>
        <w:drawing>
          <wp:inline distT="0" distB="0" distL="0" distR="0" wp14:anchorId="424C4A02" wp14:editId="164DAB8B">
            <wp:extent cx="6847205" cy="7031181"/>
            <wp:effectExtent l="0" t="0" r="0" b="0"/>
            <wp:docPr id="4359807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13" cy="703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A74F" w14:textId="009A3CB2" w:rsidR="0048120C" w:rsidRDefault="0048120C" w:rsidP="0075235D">
      <w:pPr>
        <w:pStyle w:val="GraphicAnchor"/>
      </w:pPr>
    </w:p>
    <w:p w14:paraId="3175C72A" w14:textId="77777777" w:rsidR="00D53216" w:rsidRDefault="00D53216" w:rsidP="00D53216">
      <w:pPr>
        <w:pStyle w:val="Heading3"/>
        <w:rPr>
          <w:noProof/>
        </w:rPr>
      </w:pPr>
    </w:p>
    <w:p w14:paraId="08635DBA" w14:textId="77777777" w:rsidR="00D53216" w:rsidRDefault="00D53216" w:rsidP="00D53216">
      <w:pPr>
        <w:pStyle w:val="Heading3"/>
        <w:rPr>
          <w:noProof/>
        </w:rPr>
      </w:pPr>
    </w:p>
    <w:p w14:paraId="1D078D1C" w14:textId="77777777" w:rsidR="00D53216" w:rsidRDefault="00D53216" w:rsidP="00D53216">
      <w:pPr>
        <w:pStyle w:val="Heading3"/>
        <w:rPr>
          <w:noProof/>
        </w:rPr>
      </w:pPr>
    </w:p>
    <w:p w14:paraId="07C60109" w14:textId="33F36F74" w:rsidR="00D53216" w:rsidRDefault="00D53216" w:rsidP="00D53216">
      <w:pPr>
        <w:pStyle w:val="Heading3"/>
        <w:rPr>
          <w:noProof/>
        </w:rPr>
      </w:pPr>
      <w:r>
        <w:rPr>
          <w:noProof/>
        </w:rPr>
        <w:t>Query 1</w:t>
      </w:r>
      <w:r>
        <w:rPr>
          <w:noProof/>
        </w:rPr>
        <w:t>1</w:t>
      </w:r>
      <w:r>
        <w:rPr>
          <w:noProof/>
        </w:rPr>
        <w:t>-</w:t>
      </w:r>
      <w:r>
        <w:rPr>
          <w:noProof/>
        </w:rPr>
        <w:t>18</w:t>
      </w:r>
      <w:r>
        <w:rPr>
          <w:noProof/>
        </w:rPr>
        <w:t>:</w:t>
      </w:r>
    </w:p>
    <w:p w14:paraId="6C2A9111" w14:textId="77777777" w:rsidR="00D53216" w:rsidRDefault="00D53216" w:rsidP="0075235D">
      <w:pPr>
        <w:pStyle w:val="GraphicAnchor"/>
      </w:pPr>
    </w:p>
    <w:p w14:paraId="04B7C7AF" w14:textId="77777777" w:rsidR="00D53216" w:rsidRDefault="00D53216" w:rsidP="0075235D">
      <w:pPr>
        <w:pStyle w:val="GraphicAnchor"/>
      </w:pPr>
    </w:p>
    <w:p w14:paraId="1D31FE65" w14:textId="77777777" w:rsidR="00D53216" w:rsidRDefault="00D53216" w:rsidP="0075235D">
      <w:pPr>
        <w:pStyle w:val="GraphicAnchor"/>
      </w:pPr>
    </w:p>
    <w:p w14:paraId="6D1C2AE5" w14:textId="5CED4CED" w:rsidR="00D53216" w:rsidRDefault="00D53216" w:rsidP="0075235D">
      <w:pPr>
        <w:pStyle w:val="GraphicAnchor"/>
      </w:pPr>
      <w:r>
        <w:rPr>
          <w:noProof/>
        </w:rPr>
        <w:drawing>
          <wp:inline distT="0" distB="0" distL="0" distR="0" wp14:anchorId="14B4F7CB" wp14:editId="0ABDCBA8">
            <wp:extent cx="6847205" cy="6705600"/>
            <wp:effectExtent l="0" t="0" r="0" b="0"/>
            <wp:docPr id="9718148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9E4F" w14:textId="77777777" w:rsidR="00D53216" w:rsidRDefault="00D53216" w:rsidP="00D53216">
      <w:pPr>
        <w:pStyle w:val="Heading3"/>
        <w:rPr>
          <w:noProof/>
        </w:rPr>
      </w:pPr>
    </w:p>
    <w:p w14:paraId="505E0EC3" w14:textId="77777777" w:rsidR="00D53216" w:rsidRDefault="00D53216" w:rsidP="00D53216">
      <w:pPr>
        <w:pStyle w:val="Heading3"/>
        <w:rPr>
          <w:noProof/>
        </w:rPr>
      </w:pPr>
    </w:p>
    <w:p w14:paraId="39774474" w14:textId="77777777" w:rsidR="00D53216" w:rsidRDefault="00D53216" w:rsidP="00D53216">
      <w:pPr>
        <w:pStyle w:val="Heading3"/>
        <w:rPr>
          <w:noProof/>
        </w:rPr>
      </w:pPr>
    </w:p>
    <w:p w14:paraId="792B16DD" w14:textId="2E4573C6" w:rsidR="00D53216" w:rsidRDefault="00D53216" w:rsidP="00D53216">
      <w:pPr>
        <w:pStyle w:val="Heading3"/>
        <w:rPr>
          <w:noProof/>
        </w:rPr>
      </w:pPr>
      <w:r>
        <w:rPr>
          <w:noProof/>
        </w:rPr>
        <w:t>Query 1</w:t>
      </w:r>
      <w:r>
        <w:rPr>
          <w:noProof/>
        </w:rPr>
        <w:t>9</w:t>
      </w:r>
      <w:r>
        <w:rPr>
          <w:noProof/>
        </w:rPr>
        <w:t>-</w:t>
      </w:r>
      <w:r>
        <w:rPr>
          <w:noProof/>
        </w:rPr>
        <w:t>30</w:t>
      </w:r>
      <w:r>
        <w:rPr>
          <w:noProof/>
        </w:rPr>
        <w:t>:</w:t>
      </w:r>
    </w:p>
    <w:p w14:paraId="57A05AAF" w14:textId="77777777" w:rsidR="00D53216" w:rsidRDefault="00D53216" w:rsidP="00D53216"/>
    <w:p w14:paraId="1DFFDC93" w14:textId="77777777" w:rsidR="00D53216" w:rsidRDefault="00D53216" w:rsidP="00D53216"/>
    <w:p w14:paraId="37334657" w14:textId="12043030" w:rsidR="00D53216" w:rsidRPr="00D53216" w:rsidRDefault="00D53216" w:rsidP="00D53216">
      <w:r>
        <w:rPr>
          <w:noProof/>
        </w:rPr>
        <w:drawing>
          <wp:inline distT="0" distB="0" distL="0" distR="0" wp14:anchorId="5BC8E758" wp14:editId="60E6AD00">
            <wp:extent cx="6847205" cy="6339840"/>
            <wp:effectExtent l="0" t="0" r="0" b="3810"/>
            <wp:docPr id="16280427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644A" w14:textId="77777777" w:rsidR="00D53216" w:rsidRDefault="00D53216" w:rsidP="0075235D">
      <w:pPr>
        <w:pStyle w:val="GraphicAnchor"/>
      </w:pPr>
    </w:p>
    <w:p w14:paraId="7528E214" w14:textId="77777777" w:rsidR="00D53216" w:rsidRDefault="00D53216" w:rsidP="00D53216">
      <w:pPr>
        <w:pStyle w:val="Heading3"/>
        <w:rPr>
          <w:noProof/>
        </w:rPr>
      </w:pPr>
    </w:p>
    <w:p w14:paraId="175D5D8E" w14:textId="77777777" w:rsidR="00D53216" w:rsidRDefault="00D53216" w:rsidP="00D53216">
      <w:pPr>
        <w:pStyle w:val="Heading3"/>
        <w:rPr>
          <w:noProof/>
        </w:rPr>
      </w:pPr>
    </w:p>
    <w:p w14:paraId="2CAF63B6" w14:textId="77777777" w:rsidR="00D53216" w:rsidRDefault="00D53216" w:rsidP="00D53216">
      <w:pPr>
        <w:pStyle w:val="Heading3"/>
        <w:rPr>
          <w:noProof/>
        </w:rPr>
      </w:pPr>
    </w:p>
    <w:p w14:paraId="05C8BC58" w14:textId="77777777" w:rsidR="00D53216" w:rsidRDefault="00D53216" w:rsidP="00D53216">
      <w:pPr>
        <w:pStyle w:val="Heading3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31</w:t>
      </w:r>
      <w:r>
        <w:rPr>
          <w:noProof/>
        </w:rPr>
        <w:t>-</w:t>
      </w:r>
      <w:r>
        <w:rPr>
          <w:noProof/>
        </w:rPr>
        <w:t>39</w:t>
      </w:r>
      <w:r>
        <w:rPr>
          <w:noProof/>
        </w:rPr>
        <w:t>:</w:t>
      </w:r>
      <w:r w:rsidRPr="00D53216">
        <w:rPr>
          <w:noProof/>
        </w:rPr>
        <w:t xml:space="preserve"> </w:t>
      </w:r>
    </w:p>
    <w:p w14:paraId="4F427BB2" w14:textId="77777777" w:rsidR="00D53216" w:rsidRDefault="00D53216" w:rsidP="00D53216">
      <w:pPr>
        <w:pStyle w:val="Heading3"/>
        <w:rPr>
          <w:noProof/>
        </w:rPr>
      </w:pPr>
    </w:p>
    <w:p w14:paraId="7EEEA869" w14:textId="00EE410F" w:rsidR="00D53216" w:rsidRPr="00D53216" w:rsidRDefault="00D53216" w:rsidP="00D53216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546CBF95" wp14:editId="709A0001">
            <wp:extent cx="6858000" cy="6156960"/>
            <wp:effectExtent l="0" t="0" r="0" b="0"/>
            <wp:docPr id="69232650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2650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F231" w14:textId="0AC6CAAE" w:rsidR="00D53216" w:rsidRDefault="00D53216">
      <w:pPr>
        <w:rPr>
          <w:sz w:val="10"/>
        </w:rPr>
      </w:pPr>
      <w:r w:rsidRPr="00D53216">
        <w:br w:type="page"/>
      </w:r>
    </w:p>
    <w:p w14:paraId="3EC29B40" w14:textId="77777777" w:rsidR="00F400DC" w:rsidRDefault="00F400DC" w:rsidP="00D53216">
      <w:pPr>
        <w:pStyle w:val="Heading3"/>
        <w:rPr>
          <w:noProof/>
        </w:rPr>
      </w:pPr>
    </w:p>
    <w:p w14:paraId="18A93E65" w14:textId="789672E4" w:rsidR="00D53216" w:rsidRDefault="00D53216" w:rsidP="00D53216">
      <w:pPr>
        <w:pStyle w:val="Heading3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40</w:t>
      </w:r>
      <w:r>
        <w:rPr>
          <w:noProof/>
        </w:rPr>
        <w:t>-4</w:t>
      </w:r>
      <w:r>
        <w:rPr>
          <w:noProof/>
        </w:rPr>
        <w:t>4</w:t>
      </w:r>
      <w:r>
        <w:rPr>
          <w:noProof/>
        </w:rPr>
        <w:t>:</w:t>
      </w:r>
    </w:p>
    <w:p w14:paraId="7B2A1502" w14:textId="77777777" w:rsidR="00F400DC" w:rsidRPr="00F400DC" w:rsidRDefault="00F400DC" w:rsidP="00F400DC"/>
    <w:p w14:paraId="69E8E3F0" w14:textId="77777777" w:rsidR="00D53216" w:rsidRDefault="00D53216" w:rsidP="00D53216"/>
    <w:p w14:paraId="34264DD4" w14:textId="0653F79A" w:rsidR="00D53216" w:rsidRPr="00D53216" w:rsidRDefault="00D53216" w:rsidP="00D53216">
      <w:r>
        <w:rPr>
          <w:noProof/>
        </w:rPr>
        <w:drawing>
          <wp:inline distT="0" distB="0" distL="0" distR="0" wp14:anchorId="578F046C" wp14:editId="6A16C96E">
            <wp:extent cx="6858000" cy="7101840"/>
            <wp:effectExtent l="0" t="0" r="0" b="3810"/>
            <wp:docPr id="12585850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D442" w14:textId="77777777" w:rsidR="00D53216" w:rsidRDefault="00D53216" w:rsidP="00D53216">
      <w:pPr>
        <w:pStyle w:val="Heading3"/>
        <w:rPr>
          <w:noProof/>
        </w:rPr>
      </w:pPr>
    </w:p>
    <w:p w14:paraId="4F23FD96" w14:textId="77777777" w:rsidR="00D53216" w:rsidRDefault="00D53216" w:rsidP="00F400DC">
      <w:pPr>
        <w:pStyle w:val="Heading3"/>
        <w:jc w:val="left"/>
        <w:rPr>
          <w:noProof/>
        </w:rPr>
      </w:pPr>
    </w:p>
    <w:p w14:paraId="1C0B1946" w14:textId="001F62F5" w:rsidR="00D53216" w:rsidRDefault="00D53216" w:rsidP="00D53216">
      <w:pPr>
        <w:pStyle w:val="Heading3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45</w:t>
      </w:r>
      <w:r>
        <w:rPr>
          <w:noProof/>
        </w:rPr>
        <w:t>-4</w:t>
      </w:r>
      <w:r>
        <w:rPr>
          <w:noProof/>
        </w:rPr>
        <w:t>7</w:t>
      </w:r>
      <w:r>
        <w:rPr>
          <w:noProof/>
        </w:rPr>
        <w:t>:</w:t>
      </w:r>
    </w:p>
    <w:p w14:paraId="2AEE8904" w14:textId="77777777" w:rsidR="00D53216" w:rsidRDefault="00D53216" w:rsidP="0075235D">
      <w:pPr>
        <w:pStyle w:val="GraphicAnchor"/>
      </w:pPr>
    </w:p>
    <w:p w14:paraId="2DE1E0E5" w14:textId="77777777" w:rsidR="00D53216" w:rsidRDefault="00D53216" w:rsidP="0075235D">
      <w:pPr>
        <w:pStyle w:val="GraphicAnchor"/>
      </w:pPr>
    </w:p>
    <w:p w14:paraId="626B792C" w14:textId="77777777" w:rsidR="00D53216" w:rsidRDefault="00D53216" w:rsidP="0075235D">
      <w:pPr>
        <w:pStyle w:val="GraphicAnchor"/>
      </w:pPr>
    </w:p>
    <w:p w14:paraId="3F0EE0E5" w14:textId="77777777" w:rsidR="00D53216" w:rsidRDefault="00D53216" w:rsidP="0075235D">
      <w:pPr>
        <w:pStyle w:val="GraphicAnchor"/>
      </w:pPr>
    </w:p>
    <w:p w14:paraId="1969E60A" w14:textId="7B05A353" w:rsidR="00D53216" w:rsidRDefault="00D53216" w:rsidP="0075235D">
      <w:pPr>
        <w:pStyle w:val="GraphicAnchor"/>
      </w:pPr>
      <w:r>
        <w:rPr>
          <w:noProof/>
        </w:rPr>
        <w:drawing>
          <wp:inline distT="0" distB="0" distL="0" distR="0" wp14:anchorId="646114E2" wp14:editId="2A89C82D">
            <wp:extent cx="6858000" cy="7086600"/>
            <wp:effectExtent l="0" t="0" r="0" b="0"/>
            <wp:docPr id="19593057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3EE7" w14:textId="77777777" w:rsidR="00D53216" w:rsidRDefault="00D53216" w:rsidP="0075235D">
      <w:pPr>
        <w:pStyle w:val="GraphicAnchor"/>
      </w:pPr>
    </w:p>
    <w:p w14:paraId="31ED9431" w14:textId="77777777" w:rsidR="00D53216" w:rsidRDefault="00D53216" w:rsidP="0075235D">
      <w:pPr>
        <w:pStyle w:val="GraphicAnchor"/>
      </w:pPr>
    </w:p>
    <w:p w14:paraId="72474306" w14:textId="77777777" w:rsidR="00D53216" w:rsidRDefault="00D53216" w:rsidP="0075235D">
      <w:pPr>
        <w:pStyle w:val="GraphicAnchor"/>
      </w:pPr>
    </w:p>
    <w:p w14:paraId="4EAD5FE1" w14:textId="77777777" w:rsidR="00D53216" w:rsidRDefault="00D53216" w:rsidP="0075235D">
      <w:pPr>
        <w:pStyle w:val="GraphicAnchor"/>
      </w:pPr>
    </w:p>
    <w:p w14:paraId="0E87F8E5" w14:textId="77777777" w:rsidR="00D53216" w:rsidRDefault="00D53216" w:rsidP="0075235D">
      <w:pPr>
        <w:pStyle w:val="GraphicAnchor"/>
      </w:pPr>
    </w:p>
    <w:p w14:paraId="28237E0B" w14:textId="77777777" w:rsidR="00F400DC" w:rsidRDefault="00F400DC" w:rsidP="00F400DC">
      <w:pPr>
        <w:pStyle w:val="Heading3"/>
        <w:jc w:val="left"/>
        <w:rPr>
          <w:noProof/>
        </w:rPr>
      </w:pPr>
    </w:p>
    <w:p w14:paraId="24635CAC" w14:textId="4E68DE43" w:rsidR="00D53216" w:rsidRDefault="00D53216" w:rsidP="00F400DC">
      <w:pPr>
        <w:pStyle w:val="Heading3"/>
        <w:ind w:left="3600" w:firstLine="720"/>
        <w:jc w:val="left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48</w:t>
      </w:r>
      <w:r>
        <w:rPr>
          <w:noProof/>
        </w:rPr>
        <w:t>-</w:t>
      </w:r>
      <w:r>
        <w:rPr>
          <w:noProof/>
        </w:rPr>
        <w:t>50</w:t>
      </w:r>
      <w:r>
        <w:rPr>
          <w:noProof/>
        </w:rPr>
        <w:t>:</w:t>
      </w:r>
    </w:p>
    <w:p w14:paraId="428ED7D2" w14:textId="77777777" w:rsidR="00D53216" w:rsidRDefault="00D53216" w:rsidP="00D53216">
      <w:pPr>
        <w:pStyle w:val="Heading3"/>
        <w:rPr>
          <w:noProof/>
        </w:rPr>
      </w:pPr>
    </w:p>
    <w:p w14:paraId="3830BE21" w14:textId="77777777" w:rsidR="00D53216" w:rsidRDefault="00D53216" w:rsidP="00D53216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55F1E007" wp14:editId="3ED192F2">
            <wp:extent cx="6847205" cy="6873240"/>
            <wp:effectExtent l="0" t="0" r="0" b="3810"/>
            <wp:docPr id="5622330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0BEF" w14:textId="77777777" w:rsidR="00D53216" w:rsidRDefault="00D53216" w:rsidP="00F400DC">
      <w:pPr>
        <w:pStyle w:val="Heading3"/>
        <w:jc w:val="left"/>
        <w:rPr>
          <w:noProof/>
        </w:rPr>
      </w:pPr>
    </w:p>
    <w:p w14:paraId="070ADCDF" w14:textId="77777777" w:rsidR="00F400DC" w:rsidRPr="00F400DC" w:rsidRDefault="00F400DC" w:rsidP="00F400DC"/>
    <w:p w14:paraId="57FD8E9D" w14:textId="1703677E" w:rsidR="00D53216" w:rsidRDefault="00D53216" w:rsidP="00D53216">
      <w:pPr>
        <w:pStyle w:val="Heading3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51</w:t>
      </w:r>
      <w:r>
        <w:rPr>
          <w:noProof/>
        </w:rPr>
        <w:t>-</w:t>
      </w:r>
      <w:r>
        <w:rPr>
          <w:noProof/>
        </w:rPr>
        <w:t>55</w:t>
      </w:r>
      <w:r>
        <w:rPr>
          <w:noProof/>
        </w:rPr>
        <w:t>:</w:t>
      </w:r>
    </w:p>
    <w:p w14:paraId="47530BEE" w14:textId="77777777" w:rsidR="00D53216" w:rsidRDefault="00D53216" w:rsidP="00D53216"/>
    <w:p w14:paraId="41028638" w14:textId="77777777" w:rsidR="00D53216" w:rsidRDefault="00D53216" w:rsidP="00D53216"/>
    <w:p w14:paraId="7884544A" w14:textId="5067C78D" w:rsidR="00D53216" w:rsidRDefault="00D53216" w:rsidP="00D53216">
      <w:r>
        <w:rPr>
          <w:noProof/>
        </w:rPr>
        <w:drawing>
          <wp:inline distT="0" distB="0" distL="0" distR="0" wp14:anchorId="0A2267F1" wp14:editId="54517DAF">
            <wp:extent cx="6847205" cy="6858000"/>
            <wp:effectExtent l="0" t="0" r="0" b="0"/>
            <wp:docPr id="15692994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C071" w14:textId="77777777" w:rsidR="00D53216" w:rsidRDefault="00D53216" w:rsidP="00D53216">
      <w:pPr>
        <w:pStyle w:val="Heading3"/>
        <w:rPr>
          <w:noProof/>
        </w:rPr>
      </w:pPr>
    </w:p>
    <w:p w14:paraId="5E9651D2" w14:textId="77777777" w:rsidR="00D53216" w:rsidRDefault="00D53216" w:rsidP="00D53216">
      <w:pPr>
        <w:pStyle w:val="Heading3"/>
        <w:rPr>
          <w:noProof/>
        </w:rPr>
      </w:pPr>
    </w:p>
    <w:p w14:paraId="6DEAD376" w14:textId="77777777" w:rsidR="00F400DC" w:rsidRDefault="00F400DC" w:rsidP="00F400DC">
      <w:pPr>
        <w:pStyle w:val="Heading3"/>
        <w:jc w:val="left"/>
        <w:rPr>
          <w:noProof/>
        </w:rPr>
      </w:pPr>
    </w:p>
    <w:p w14:paraId="632F42B8" w14:textId="65BBBA66" w:rsidR="00D53216" w:rsidRDefault="00D53216" w:rsidP="00F400DC">
      <w:pPr>
        <w:pStyle w:val="Heading3"/>
        <w:ind w:left="2880" w:firstLine="720"/>
        <w:jc w:val="left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56</w:t>
      </w:r>
      <w:r>
        <w:rPr>
          <w:noProof/>
        </w:rPr>
        <w:t>-</w:t>
      </w:r>
      <w:r>
        <w:rPr>
          <w:noProof/>
        </w:rPr>
        <w:t>61</w:t>
      </w:r>
      <w:r>
        <w:rPr>
          <w:noProof/>
        </w:rPr>
        <w:t>:</w:t>
      </w:r>
    </w:p>
    <w:p w14:paraId="5B6C10E6" w14:textId="77777777" w:rsidR="00D53216" w:rsidRDefault="00D53216" w:rsidP="00D53216"/>
    <w:p w14:paraId="033F973E" w14:textId="365B984E" w:rsidR="00D53216" w:rsidRPr="00D53216" w:rsidRDefault="00D53216" w:rsidP="00D53216">
      <w:r>
        <w:rPr>
          <w:noProof/>
        </w:rPr>
        <w:drawing>
          <wp:inline distT="0" distB="0" distL="0" distR="0" wp14:anchorId="40AAF6BE" wp14:editId="3FBE32FD">
            <wp:extent cx="6858000" cy="6781800"/>
            <wp:effectExtent l="0" t="0" r="0" b="0"/>
            <wp:docPr id="5451734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305B" w14:textId="77777777" w:rsidR="00D53216" w:rsidRDefault="00D53216" w:rsidP="00D53216">
      <w:pPr>
        <w:pStyle w:val="Heading3"/>
        <w:rPr>
          <w:noProof/>
        </w:rPr>
      </w:pPr>
    </w:p>
    <w:p w14:paraId="2208B46B" w14:textId="77777777" w:rsidR="00D53216" w:rsidRDefault="00D53216" w:rsidP="00D53216">
      <w:pPr>
        <w:pStyle w:val="Heading3"/>
        <w:rPr>
          <w:noProof/>
        </w:rPr>
      </w:pPr>
    </w:p>
    <w:p w14:paraId="2A4E4674" w14:textId="77777777" w:rsidR="00D53216" w:rsidRDefault="00D53216" w:rsidP="00D53216">
      <w:pPr>
        <w:pStyle w:val="Heading3"/>
        <w:rPr>
          <w:noProof/>
        </w:rPr>
      </w:pPr>
    </w:p>
    <w:p w14:paraId="271F8448" w14:textId="42FE213F" w:rsidR="00D53216" w:rsidRDefault="00D53216" w:rsidP="00D53216">
      <w:pPr>
        <w:pStyle w:val="Heading3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62</w:t>
      </w:r>
      <w:r>
        <w:rPr>
          <w:noProof/>
        </w:rPr>
        <w:t>-</w:t>
      </w:r>
      <w:r>
        <w:rPr>
          <w:noProof/>
        </w:rPr>
        <w:t>63</w:t>
      </w:r>
      <w:r>
        <w:rPr>
          <w:noProof/>
        </w:rPr>
        <w:t>:</w:t>
      </w:r>
    </w:p>
    <w:p w14:paraId="1FD40A84" w14:textId="77777777" w:rsidR="002E7768" w:rsidRPr="002E7768" w:rsidRDefault="002E7768" w:rsidP="002E7768"/>
    <w:p w14:paraId="2B5827C6" w14:textId="19B64148" w:rsidR="00D53216" w:rsidRDefault="00D53216" w:rsidP="00D53216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4A61355B" wp14:editId="29C0F0C9">
            <wp:extent cx="6858000" cy="4572000"/>
            <wp:effectExtent l="0" t="0" r="0" b="0"/>
            <wp:docPr id="823524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6646" w14:textId="77777777" w:rsidR="00D53216" w:rsidRDefault="00D53216" w:rsidP="00D53216">
      <w:pPr>
        <w:pStyle w:val="Heading3"/>
        <w:rPr>
          <w:noProof/>
        </w:rPr>
      </w:pPr>
    </w:p>
    <w:p w14:paraId="2B6E74BE" w14:textId="77777777" w:rsidR="00D53216" w:rsidRDefault="00D53216" w:rsidP="00D53216">
      <w:pPr>
        <w:pStyle w:val="Heading3"/>
        <w:rPr>
          <w:noProof/>
        </w:rPr>
      </w:pPr>
    </w:p>
    <w:p w14:paraId="49B7709E" w14:textId="77777777" w:rsidR="00D53216" w:rsidRDefault="00D53216" w:rsidP="00D53216">
      <w:pPr>
        <w:pStyle w:val="Heading3"/>
        <w:rPr>
          <w:noProof/>
        </w:rPr>
      </w:pPr>
    </w:p>
    <w:p w14:paraId="40D43F93" w14:textId="77777777" w:rsidR="00D53216" w:rsidRDefault="00D53216" w:rsidP="00D53216">
      <w:pPr>
        <w:pStyle w:val="Heading3"/>
        <w:rPr>
          <w:noProof/>
        </w:rPr>
      </w:pPr>
    </w:p>
    <w:p w14:paraId="3FA940AD" w14:textId="77777777" w:rsidR="00D53216" w:rsidRDefault="00D53216" w:rsidP="00D53216">
      <w:pPr>
        <w:pStyle w:val="Heading3"/>
        <w:rPr>
          <w:noProof/>
        </w:rPr>
      </w:pPr>
    </w:p>
    <w:p w14:paraId="6A541924" w14:textId="77777777" w:rsidR="00D53216" w:rsidRDefault="00D53216" w:rsidP="00D53216">
      <w:pPr>
        <w:pStyle w:val="Heading3"/>
        <w:rPr>
          <w:noProof/>
        </w:rPr>
      </w:pPr>
    </w:p>
    <w:p w14:paraId="7E453CB9" w14:textId="77777777" w:rsidR="00D53216" w:rsidRDefault="00D53216" w:rsidP="00D53216">
      <w:pPr>
        <w:pStyle w:val="Heading3"/>
        <w:rPr>
          <w:noProof/>
        </w:rPr>
      </w:pPr>
    </w:p>
    <w:p w14:paraId="643864A7" w14:textId="77777777" w:rsidR="002E7768" w:rsidRPr="002E7768" w:rsidRDefault="002E7768" w:rsidP="002E7768"/>
    <w:p w14:paraId="31A464B7" w14:textId="50066FE0" w:rsidR="00D53216" w:rsidRDefault="00D53216" w:rsidP="00D53216">
      <w:pPr>
        <w:pStyle w:val="Heading3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64</w:t>
      </w:r>
      <w:r>
        <w:rPr>
          <w:noProof/>
        </w:rPr>
        <w:t>-</w:t>
      </w:r>
      <w:r w:rsidR="000F2E00">
        <w:rPr>
          <w:noProof/>
        </w:rPr>
        <w:t>70</w:t>
      </w:r>
      <w:r>
        <w:rPr>
          <w:noProof/>
        </w:rPr>
        <w:t>:</w:t>
      </w:r>
    </w:p>
    <w:p w14:paraId="631CBA77" w14:textId="77777777" w:rsidR="00D53216" w:rsidRDefault="00D53216" w:rsidP="00D53216">
      <w:pPr>
        <w:pStyle w:val="Heading3"/>
        <w:rPr>
          <w:noProof/>
        </w:rPr>
      </w:pPr>
    </w:p>
    <w:p w14:paraId="6C5E228B" w14:textId="77777777" w:rsidR="00D53216" w:rsidRDefault="00D53216" w:rsidP="00D53216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69A18480" wp14:editId="7F34DCB5">
            <wp:extent cx="6847205" cy="6446520"/>
            <wp:effectExtent l="0" t="0" r="0" b="0"/>
            <wp:docPr id="1950150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BA0D" w14:textId="77777777" w:rsidR="00D53216" w:rsidRDefault="00D53216" w:rsidP="00D53216">
      <w:pPr>
        <w:pStyle w:val="Heading3"/>
        <w:rPr>
          <w:noProof/>
        </w:rPr>
      </w:pPr>
    </w:p>
    <w:p w14:paraId="6EEEAD58" w14:textId="77777777" w:rsidR="00D53216" w:rsidRDefault="00D53216" w:rsidP="00D53216">
      <w:pPr>
        <w:pStyle w:val="Heading3"/>
        <w:rPr>
          <w:noProof/>
        </w:rPr>
      </w:pPr>
    </w:p>
    <w:p w14:paraId="0C745994" w14:textId="77777777" w:rsidR="002E7768" w:rsidRPr="002E7768" w:rsidRDefault="002E7768" w:rsidP="002E7768"/>
    <w:p w14:paraId="6A81C216" w14:textId="077F7473" w:rsidR="00D53216" w:rsidRDefault="00D53216" w:rsidP="00D53216">
      <w:pPr>
        <w:pStyle w:val="Heading3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7</w:t>
      </w:r>
      <w:r w:rsidR="000F2E00">
        <w:rPr>
          <w:noProof/>
        </w:rPr>
        <w:t>1</w:t>
      </w:r>
      <w:r>
        <w:rPr>
          <w:noProof/>
        </w:rPr>
        <w:t>-</w:t>
      </w:r>
      <w:r>
        <w:rPr>
          <w:noProof/>
        </w:rPr>
        <w:t>7</w:t>
      </w:r>
      <w:r w:rsidR="000F2E00">
        <w:rPr>
          <w:noProof/>
        </w:rPr>
        <w:t>3</w:t>
      </w:r>
      <w:r>
        <w:rPr>
          <w:noProof/>
        </w:rPr>
        <w:t>:</w:t>
      </w:r>
    </w:p>
    <w:p w14:paraId="3512B9FB" w14:textId="77777777" w:rsidR="00D53216" w:rsidRDefault="00D53216" w:rsidP="00D53216">
      <w:pPr>
        <w:pStyle w:val="Heading3"/>
        <w:rPr>
          <w:noProof/>
        </w:rPr>
      </w:pPr>
    </w:p>
    <w:p w14:paraId="7F2FD587" w14:textId="267609C0" w:rsidR="00D53216" w:rsidRDefault="00D53216" w:rsidP="00D53216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3D27F93B" wp14:editId="476FBAC0">
            <wp:extent cx="6847205" cy="5608320"/>
            <wp:effectExtent l="0" t="0" r="0" b="0"/>
            <wp:docPr id="14975614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3514" w14:textId="77777777" w:rsidR="00D53216" w:rsidRDefault="00D53216" w:rsidP="00D53216">
      <w:pPr>
        <w:pStyle w:val="Heading3"/>
        <w:rPr>
          <w:noProof/>
        </w:rPr>
      </w:pPr>
    </w:p>
    <w:p w14:paraId="3188108F" w14:textId="77777777" w:rsidR="00D53216" w:rsidRDefault="00D53216" w:rsidP="00D53216">
      <w:pPr>
        <w:pStyle w:val="Heading3"/>
        <w:rPr>
          <w:noProof/>
        </w:rPr>
      </w:pPr>
    </w:p>
    <w:p w14:paraId="543AD8A6" w14:textId="77777777" w:rsidR="00D53216" w:rsidRDefault="00D53216" w:rsidP="00D53216">
      <w:pPr>
        <w:pStyle w:val="Heading3"/>
        <w:rPr>
          <w:noProof/>
        </w:rPr>
      </w:pPr>
    </w:p>
    <w:p w14:paraId="091BC52F" w14:textId="77777777" w:rsidR="00D53216" w:rsidRDefault="00D53216" w:rsidP="00D53216">
      <w:pPr>
        <w:pStyle w:val="Heading3"/>
        <w:rPr>
          <w:noProof/>
        </w:rPr>
      </w:pPr>
    </w:p>
    <w:p w14:paraId="611EDA43" w14:textId="77777777" w:rsidR="002E7768" w:rsidRDefault="002E7768" w:rsidP="002E7768"/>
    <w:p w14:paraId="0B051F3C" w14:textId="77777777" w:rsidR="002E7768" w:rsidRPr="002E7768" w:rsidRDefault="002E7768" w:rsidP="002E7768"/>
    <w:p w14:paraId="0EFFB51D" w14:textId="6633D15B" w:rsidR="00D53216" w:rsidRDefault="00D53216" w:rsidP="00D53216">
      <w:pPr>
        <w:pStyle w:val="Heading3"/>
        <w:rPr>
          <w:noProof/>
        </w:rPr>
      </w:pPr>
      <w:r>
        <w:rPr>
          <w:noProof/>
        </w:rPr>
        <w:t xml:space="preserve">Query </w:t>
      </w:r>
      <w:r>
        <w:rPr>
          <w:noProof/>
        </w:rPr>
        <w:t>7</w:t>
      </w:r>
      <w:r w:rsidR="000F2E00">
        <w:rPr>
          <w:noProof/>
        </w:rPr>
        <w:t>4</w:t>
      </w:r>
      <w:r>
        <w:rPr>
          <w:noProof/>
        </w:rPr>
        <w:t>-</w:t>
      </w:r>
      <w:r w:rsidR="000F2E00">
        <w:rPr>
          <w:noProof/>
        </w:rPr>
        <w:t>80</w:t>
      </w:r>
      <w:r>
        <w:rPr>
          <w:noProof/>
        </w:rPr>
        <w:t>:</w:t>
      </w:r>
    </w:p>
    <w:p w14:paraId="6F551348" w14:textId="77777777" w:rsidR="00D53216" w:rsidRDefault="00D53216" w:rsidP="00D53216"/>
    <w:p w14:paraId="5C499950" w14:textId="7C2F4A26" w:rsidR="00D53216" w:rsidRPr="00D53216" w:rsidRDefault="00D53216" w:rsidP="00D53216">
      <w:r>
        <w:rPr>
          <w:noProof/>
        </w:rPr>
        <w:drawing>
          <wp:inline distT="0" distB="0" distL="0" distR="0" wp14:anchorId="0FCD2272" wp14:editId="4034FBC4">
            <wp:extent cx="6847205" cy="6736080"/>
            <wp:effectExtent l="0" t="0" r="0" b="7620"/>
            <wp:docPr id="7449923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F2D3" w14:textId="77777777" w:rsidR="00D53216" w:rsidRPr="00D53216" w:rsidRDefault="00D53216" w:rsidP="00D53216"/>
    <w:p w14:paraId="4448E007" w14:textId="07EA060A" w:rsidR="00D53216" w:rsidRDefault="00D53216">
      <w:pPr>
        <w:rPr>
          <w:sz w:val="10"/>
        </w:rPr>
      </w:pPr>
      <w:r>
        <w:br w:type="page"/>
      </w:r>
    </w:p>
    <w:p w14:paraId="37F65D10" w14:textId="77777777" w:rsidR="00D53216" w:rsidRDefault="00D53216" w:rsidP="0075235D">
      <w:pPr>
        <w:pStyle w:val="GraphicAnchor"/>
      </w:pPr>
    </w:p>
    <w:sectPr w:rsidR="00D53216" w:rsidSect="000F2E00">
      <w:footerReference w:type="even" r:id="rId25"/>
      <w:footerReference w:type="default" r:id="rId26"/>
      <w:pgSz w:w="12240" w:h="15840" w:code="1"/>
      <w:pgMar w:top="720" w:right="720" w:bottom="720" w:left="720" w:header="709" w:footer="709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CB3A2" w14:textId="77777777" w:rsidR="0075235D" w:rsidRDefault="0075235D" w:rsidP="00E74B29">
      <w:r>
        <w:separator/>
      </w:r>
    </w:p>
  </w:endnote>
  <w:endnote w:type="continuationSeparator" w:id="0">
    <w:p w14:paraId="567CADB1" w14:textId="77777777" w:rsidR="0075235D" w:rsidRDefault="0075235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8CC79C6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687CF1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756160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3ABA157" w14:textId="77777777" w:rsidTr="006709F1">
      <w:tc>
        <w:tcPr>
          <w:tcW w:w="1079" w:type="dxa"/>
        </w:tcPr>
        <w:p w14:paraId="57259F5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595E323B" w14:textId="77777777" w:rsidR="00E74B29" w:rsidRPr="00874FE7" w:rsidRDefault="00584134" w:rsidP="006709F1">
          <w:pPr>
            <w:pStyle w:val="Footer"/>
          </w:pPr>
          <w:sdt>
            <w:sdtPr>
              <w:id w:val="707152945"/>
              <w:placeholder>
                <w:docPart w:val="B4F300E1F6A446839410C2C1BE8BBCC8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0DB9DDAC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2E79D9F7" w14:textId="77777777" w:rsidR="00E74B29" w:rsidRPr="00E74B29" w:rsidRDefault="00E74B29" w:rsidP="006709F1">
          <w:pPr>
            <w:pStyle w:val="Footer"/>
          </w:pPr>
        </w:p>
      </w:tc>
    </w:tr>
  </w:tbl>
  <w:p w14:paraId="3A593A75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36896" w14:textId="77777777" w:rsidR="0075235D" w:rsidRDefault="0075235D" w:rsidP="00E74B29">
      <w:r>
        <w:separator/>
      </w:r>
    </w:p>
  </w:footnote>
  <w:footnote w:type="continuationSeparator" w:id="0">
    <w:p w14:paraId="7B14F7A5" w14:textId="77777777" w:rsidR="0075235D" w:rsidRDefault="0075235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897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35D"/>
    <w:rsid w:val="00086FA5"/>
    <w:rsid w:val="000E4641"/>
    <w:rsid w:val="000F2E00"/>
    <w:rsid w:val="0011577A"/>
    <w:rsid w:val="00151F66"/>
    <w:rsid w:val="00177F8D"/>
    <w:rsid w:val="00185F4A"/>
    <w:rsid w:val="001E0E05"/>
    <w:rsid w:val="002D2200"/>
    <w:rsid w:val="002E7768"/>
    <w:rsid w:val="0040564B"/>
    <w:rsid w:val="0048120C"/>
    <w:rsid w:val="004909D9"/>
    <w:rsid w:val="00521481"/>
    <w:rsid w:val="00584134"/>
    <w:rsid w:val="00665110"/>
    <w:rsid w:val="006709F1"/>
    <w:rsid w:val="006C60E6"/>
    <w:rsid w:val="0075235D"/>
    <w:rsid w:val="00837914"/>
    <w:rsid w:val="00874FE7"/>
    <w:rsid w:val="00952F7D"/>
    <w:rsid w:val="0095496A"/>
    <w:rsid w:val="009A38BA"/>
    <w:rsid w:val="00B43E11"/>
    <w:rsid w:val="00C755AB"/>
    <w:rsid w:val="00D43125"/>
    <w:rsid w:val="00D53216"/>
    <w:rsid w:val="00D66A3A"/>
    <w:rsid w:val="00DF198B"/>
    <w:rsid w:val="00E74B29"/>
    <w:rsid w:val="00F400DC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CF61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ubai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E46CF3B3F1B46C59CAC8BBB256116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5539BB-F102-4859-BFC8-DA0C12ED7214}"/>
      </w:docPartPr>
      <w:docPartBody>
        <w:p w:rsidR="00000000" w:rsidRDefault="00D1405B">
          <w:pPr>
            <w:pStyle w:val="3E46CF3B3F1B46C59CAC8BBB25611606"/>
          </w:pPr>
          <w:r w:rsidRPr="00DF198B">
            <w:t>—</w:t>
          </w:r>
        </w:p>
      </w:docPartBody>
    </w:docPart>
    <w:docPart>
      <w:docPartPr>
        <w:name w:val="81D0741F5DF447928D9ADFA23C118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4CB984-7D53-46C4-9B2F-9225FB032CF2}"/>
      </w:docPartPr>
      <w:docPartBody>
        <w:p w:rsidR="00000000" w:rsidRDefault="00D1405B">
          <w:pPr>
            <w:pStyle w:val="81D0741F5DF447928D9ADFA23C118C65"/>
          </w:pPr>
          <w:r w:rsidRPr="00DF198B">
            <w:t>—</w:t>
          </w:r>
        </w:p>
      </w:docPartBody>
    </w:docPart>
    <w:docPart>
      <w:docPartPr>
        <w:name w:val="B4F300E1F6A446839410C2C1BE8BBC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0FD118-796B-4F14-AE81-872585245873}"/>
      </w:docPartPr>
      <w:docPartBody>
        <w:p w:rsidR="00000000" w:rsidRDefault="00D1405B">
          <w:pPr>
            <w:pStyle w:val="B4F300E1F6A446839410C2C1BE8BBCC8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3FAD6A9C3654FA8ADADD8EB0AB149E4">
    <w:name w:val="F3FAD6A9C3654FA8ADADD8EB0AB149E4"/>
  </w:style>
  <w:style w:type="paragraph" w:customStyle="1" w:styleId="6B33D11D0E94489C8DE6AD7C0363564D">
    <w:name w:val="6B33D11D0E94489C8DE6AD7C0363564D"/>
  </w:style>
  <w:style w:type="paragraph" w:customStyle="1" w:styleId="858E16E9D5F04E46961A1218C25FC707">
    <w:name w:val="858E16E9D5F04E46961A1218C25FC707"/>
  </w:style>
  <w:style w:type="paragraph" w:customStyle="1" w:styleId="3E46CF3B3F1B46C59CAC8BBB25611606">
    <w:name w:val="3E46CF3B3F1B46C59CAC8BBB25611606"/>
  </w:style>
  <w:style w:type="paragraph" w:customStyle="1" w:styleId="AC138F908EF04BD0BED262B5ED880E4D">
    <w:name w:val="AC138F908EF04BD0BED262B5ED880E4D"/>
  </w:style>
  <w:style w:type="paragraph" w:customStyle="1" w:styleId="81D0741F5DF447928D9ADFA23C118C65">
    <w:name w:val="81D0741F5DF447928D9ADFA23C118C65"/>
  </w:style>
  <w:style w:type="paragraph" w:customStyle="1" w:styleId="AEA765CCC6154E279123078DD4DE4C67">
    <w:name w:val="AEA765CCC6154E279123078DD4DE4C67"/>
  </w:style>
  <w:style w:type="paragraph" w:customStyle="1" w:styleId="84C0B87C54FA4F7ABB264613D2A0CEBD">
    <w:name w:val="84C0B87C54FA4F7ABB264613D2A0CEBD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kern w:val="0"/>
      <w:sz w:val="28"/>
      <w:szCs w:val="28"/>
      <w14:ligatures w14:val="none"/>
    </w:rPr>
  </w:style>
  <w:style w:type="paragraph" w:customStyle="1" w:styleId="7607B1663B1444F6B8D7BC1D2AF0C53E">
    <w:name w:val="7607B1663B1444F6B8D7BC1D2AF0C53E"/>
  </w:style>
  <w:style w:type="paragraph" w:customStyle="1" w:styleId="377DF8C10669405F98832027CABD1604">
    <w:name w:val="377DF8C10669405F98832027CABD1604"/>
  </w:style>
  <w:style w:type="paragraph" w:customStyle="1" w:styleId="48A31BA2B13B4610824FA55236312EE0">
    <w:name w:val="48A31BA2B13B4610824FA55236312EE0"/>
  </w:style>
  <w:style w:type="paragraph" w:customStyle="1" w:styleId="F201055E06134F19B1760AB6506F0C8A">
    <w:name w:val="F201055E06134F19B1760AB6506F0C8A"/>
  </w:style>
  <w:style w:type="paragraph" w:customStyle="1" w:styleId="1E980CE2A0314D12911743CA465474D2">
    <w:name w:val="1E980CE2A0314D12911743CA465474D2"/>
  </w:style>
  <w:style w:type="paragraph" w:customStyle="1" w:styleId="8DDC4706ECEC454DAAD56D4FE6538655">
    <w:name w:val="8DDC4706ECEC454DAAD56D4FE6538655"/>
  </w:style>
  <w:style w:type="paragraph" w:customStyle="1" w:styleId="7D4A5260FCD543B499F0C6192028A50D">
    <w:name w:val="7D4A5260FCD543B499F0C6192028A50D"/>
  </w:style>
  <w:style w:type="paragraph" w:customStyle="1" w:styleId="B4F300E1F6A446839410C2C1BE8BBCC8">
    <w:name w:val="B4F300E1F6A446839410C2C1BE8BBC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DD8F6D84AD6D4F8CA97508881E4EE9" ma:contentTypeVersion="0" ma:contentTypeDescription="Create a new document." ma:contentTypeScope="" ma:versionID="57fbe54be22fa318001ca3072e7bfa2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f51bbdbcf093bf6755a32562e5a88c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purl.org/dc/dcmitype/"/>
    <ds:schemaRef ds:uri="http://purl.org/dc/elements/1.1/"/>
    <ds:schemaRef ds:uri="http://schemas.microsoft.com/office/2006/documentManagement/types"/>
    <ds:schemaRef ds:uri="http://purl.org/dc/terms/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B62F1AD-A987-4144-B168-14892E28F3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16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2024-03-28T09:55:00Z</dcterms:created>
  <dcterms:modified xsi:type="dcterms:W3CDTF">2024-03-28T09:55:00Z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0x01010055DD8F6D84AD6D4F8CA97508881E4EE9</vt:lpwstr>
  </property>
</Properties>
</file>